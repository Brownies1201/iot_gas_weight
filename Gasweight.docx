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EastAsia" w:eastAsiaTheme="majorEastAsia" w:hAnsiTheme="majorEastAsia"/>
        </w:r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:rsidR="006310EB" w:rsidRPr="00635E8A" w:rsidRDefault="00E22416">
          <w:pPr>
            <w:rPr>
              <w:rFonts w:asciiTheme="majorEastAsia" w:eastAsiaTheme="majorEastAsia" w:hAnsiTheme="majorEastAsia"/>
            </w:rPr>
          </w:pPr>
          <w:r w:rsidRPr="00635E8A">
            <w:rPr>
              <w:rFonts w:asciiTheme="majorEastAsia" w:eastAsiaTheme="majorEastAsia" w:hAnsiTheme="majorEastAsia"/>
              <w:noProof/>
            </w:rPr>
            <w:drawing>
              <wp:anchor distT="0" distB="0" distL="114300" distR="114300" simplePos="0" relativeHeight="251645950" behindDoc="1" locked="0" layoutInCell="1" allowOverlap="1" wp14:anchorId="189052E9" wp14:editId="73C96891">
                <wp:simplePos x="0" y="0"/>
                <wp:positionH relativeFrom="margin">
                  <wp:posOffset>-1066800</wp:posOffset>
                </wp:positionH>
                <wp:positionV relativeFrom="paragraph">
                  <wp:posOffset>-123825</wp:posOffset>
                </wp:positionV>
                <wp:extent cx="5635999" cy="5000625"/>
                <wp:effectExtent l="0" t="0" r="3175" b="0"/>
                <wp:wrapNone/>
                <wp:docPr id="2" name="圖片 2" descr="C:\Users\NSSlab\Desktop\Internet-of-Thing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NSSlab\Desktop\Internet-of-Thing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35999" cy="500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D7A4C" w:rsidRPr="00635E8A">
            <w:rPr>
              <w:rFonts w:asciiTheme="majorEastAsia" w:eastAsiaTheme="majorEastAsia" w:hAnsiTheme="majorEastAsia"/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10BD7E29" wp14:editId="509DAB8F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4314825</wp:posOffset>
                    </wp:positionV>
                    <wp:extent cx="3657600" cy="530352"/>
                    <wp:effectExtent l="0" t="0" r="0" b="1270"/>
                    <wp:wrapNone/>
                    <wp:docPr id="3" name="文字方塊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303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標題"/>
                                  <w:tag w:val=""/>
                                  <w:id w:val="131160097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6A00" w:rsidRPr="00607EC3" w:rsidRDefault="00806A00">
                                    <w:pPr>
                                      <w:pStyle w:val="a8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BD7E29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3" o:spid="_x0000_s1026" type="#_x0000_t202" style="position:absolute;margin-left:236.8pt;margin-top:339.75pt;width:4in;height:41.75pt;z-index:2516480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" filled="f" stroked="f" strokeweight=".5pt">
                    <v:textbox style="mso-fit-shape-to-text:t" inset="0,0,36pt,0">
                      <w:txbxContent>
                        <w:sdt>
                          <w:sdtPr>
                            <w:alias w:val="標題"/>
                            <w:tag w:val=""/>
                            <w:id w:val="1311600978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806A00" w:rsidRPr="00607EC3" w:rsidRDefault="00806A00">
                              <w:pPr>
                                <w:pStyle w:val="a8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310EB" w:rsidRPr="00635E8A" w:rsidRDefault="006310EB">
          <w:pPr>
            <w:rPr>
              <w:rFonts w:asciiTheme="majorEastAsia" w:eastAsiaTheme="majorEastAsia" w:hAnsiTheme="majorEastAsia"/>
              <w:b/>
              <w:bCs/>
              <w:caps/>
            </w:rPr>
          </w:pPr>
        </w:p>
        <w:p w:rsidR="00A21FD7" w:rsidRPr="00635E8A" w:rsidRDefault="00134584">
          <w:pPr>
            <w:rPr>
              <w:rFonts w:asciiTheme="majorEastAsia" w:eastAsiaTheme="majorEastAsia" w:hAnsiTheme="majorEastAsia"/>
              <w:b/>
              <w:bCs/>
              <w:caps/>
            </w:rPr>
          </w:pPr>
          <w:r>
            <w:rPr>
              <w:rFonts w:asciiTheme="majorEastAsia" w:eastAsiaTheme="majorEastAsia" w:hAnsiTheme="majorEastAsia"/>
              <w:b/>
              <w:bCs/>
              <w:caps/>
              <w:noProof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wp:positionH relativeFrom="column">
                      <wp:posOffset>2505075</wp:posOffset>
                    </wp:positionH>
                    <wp:positionV relativeFrom="paragraph">
                      <wp:posOffset>4017010</wp:posOffset>
                    </wp:positionV>
                    <wp:extent cx="514350" cy="228600"/>
                    <wp:effectExtent l="0" t="0" r="19050" b="19050"/>
                    <wp:wrapNone/>
                    <wp:docPr id="26" name="群組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14350" cy="228600"/>
                              <a:chOff x="0" y="0"/>
                              <a:chExt cx="514350" cy="228600"/>
                            </a:xfrm>
                          </wpg:grpSpPr>
                          <wps:wsp>
                            <wps:cNvPr id="19" name="直線接點 19"/>
                            <wps:cNvCnPr/>
                            <wps:spPr>
                              <a:xfrm>
                                <a:off x="0" y="0"/>
                                <a:ext cx="190500" cy="2286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9DCFE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直線接點 23"/>
                            <wps:cNvCnPr/>
                            <wps:spPr>
                              <a:xfrm>
                                <a:off x="190500" y="228600"/>
                                <a:ext cx="3238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9DCFE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0536214" id="群組 26" o:spid="_x0000_s1026" style="position:absolute;margin-left:197.25pt;margin-top:316.3pt;width:40.5pt;height:18pt;z-index:251678720" coordsize="5143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">
                    <v:line id="直線接點 19" o:spid="_x0000_s1027" style="position:absolute;visibility:visible;mso-wrap-style:square" from="0,0" to="190500,22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6ZycIAAADbAAAADwAAAGRycy9kb3ducmV2LnhtbERP32vCMBB+H+x/CCf4NlPnUNsZZQzc&#10;9jrdEN+O5tYUm0tJUm331y8Dwbf7+H7eatPbRpzJh9qxgukkA0FcOl1zpeBrv31YgggRWWPjmBQM&#10;FGCzvr9bYaHdhT/pvIuVSCEcClRgYmwLKUNpyGKYuJY4cT/OW4wJ+kpqj5cUbhv5mGVzabHm1GCw&#10;pVdD5WnXWQXHY3cqv9/z/KnLhq15G/zs8LtQajzqX55BROrjTXx1f+g0P4f/X9I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6ZycIAAADbAAAADwAAAAAAAAAAAAAA&#10;AAChAgAAZHJzL2Rvd25yZXYueG1sUEsFBgAAAAAEAAQA+QAAAJADAAAAAA==&#10;" strokecolor="#9dcfe3" strokeweight="1.5pt">
                      <v:stroke joinstyle="miter"/>
                    </v:line>
                    <v:line id="直線接點 23" o:spid="_x0000_s1028" style="position:absolute;visibility:visible;mso-wrap-style:square" from="190500,228600" to="514350,22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pknsUAAADbAAAADwAAAGRycy9kb3ducmV2LnhtbESPT2sCMRTE74V+h/CE3mpWLVVXo5SC&#10;ba/1D+LtsXluFjcvS5LV3X76plDwOMzMb5jlurO1uJIPlWMFo2EGgrhwuuJSwX63eZ6BCBFZY+2Y&#10;FPQUYL16fFhirt2Nv+m6jaVIEA45KjAxNrmUoTBkMQxdQ5y8s/MWY5K+lNrjLcFtLcdZ9iotVpwW&#10;DDb0bqi4bFur4HRqL8Xhcz5/abN+Yz56Pzn+TJV6GnRvCxCRungP/7e/tILxBP6+p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pknsUAAADbAAAADwAAAAAAAAAA&#10;AAAAAAChAgAAZHJzL2Rvd25yZXYueG1sUEsFBgAAAAAEAAQA+QAAAJMDAAAAAA==&#10;" strokecolor="#9dcfe3" strokeweight="1.5pt">
                      <v:stroke joinstyle="miter"/>
                    </v:line>
                  </v:group>
                </w:pict>
              </mc:Fallback>
            </mc:AlternateContent>
          </w:r>
          <w:r w:rsidR="00C1612A" w:rsidRPr="00635E8A">
            <w:rPr>
              <w:rFonts w:asciiTheme="majorEastAsia" w:eastAsiaTheme="majorEastAsia" w:hAnsiTheme="majorEastAsia"/>
              <w:b/>
              <w:bCs/>
              <w:caps/>
              <w:noProof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4BCB5D6C" wp14:editId="53CBD538">
                    <wp:simplePos x="0" y="0"/>
                    <wp:positionH relativeFrom="column">
                      <wp:posOffset>3552190</wp:posOffset>
                    </wp:positionH>
                    <wp:positionV relativeFrom="paragraph">
                      <wp:posOffset>5198110</wp:posOffset>
                    </wp:positionV>
                    <wp:extent cx="2684318" cy="1404620"/>
                    <wp:effectExtent l="0" t="0" r="0" b="1270"/>
                    <wp:wrapSquare wrapText="bothSides"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84318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06A00" w:rsidRPr="00E22416" w:rsidRDefault="00806A0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 xml:space="preserve">7103056201 </w:t>
                                </w:r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蘇茂銓</w:t>
                                </w:r>
                              </w:p>
                              <w:p w:rsidR="00806A00" w:rsidRPr="00E22416" w:rsidRDefault="00806A0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1612A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7104056022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楊東</w:t>
                                </w:r>
                                <w:r w:rsidRPr="00E22416">
                                  <w:rPr>
                                    <w:sz w:val="28"/>
                                    <w:szCs w:val="28"/>
                                  </w:rPr>
                                  <w:t>祐</w:t>
                                </w:r>
                              </w:p>
                              <w:p w:rsidR="00806A00" w:rsidRPr="00E22416" w:rsidRDefault="00806A00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1612A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7104056043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gramStart"/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白書</w:t>
                                </w:r>
                                <w:proofErr w:type="gramEnd"/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BCB5D6C" id="文字方塊 2" o:spid="_x0000_s1027" type="#_x0000_t202" style="position:absolute;margin-left:279.7pt;margin-top:409.3pt;width:211.3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" filled="f" stroked="f">
                    <v:textbox style="mso-fit-shape-to-text:t">
                      <w:txbxContent>
                        <w:p w:rsidR="00806A00" w:rsidRPr="00E22416" w:rsidRDefault="00806A00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 xml:space="preserve">7103056201 </w:t>
                          </w:r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蘇茂銓</w:t>
                          </w:r>
                        </w:p>
                        <w:p w:rsidR="00806A00" w:rsidRPr="00E22416" w:rsidRDefault="00806A00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C1612A">
                            <w:rPr>
                              <w:rFonts w:hint="eastAsia"/>
                              <w:sz w:val="28"/>
                              <w:szCs w:val="28"/>
                            </w:rPr>
                            <w:t>7104056022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楊東</w:t>
                          </w:r>
                          <w:r w:rsidRPr="00E22416">
                            <w:rPr>
                              <w:sz w:val="28"/>
                              <w:szCs w:val="28"/>
                            </w:rPr>
                            <w:t>祐</w:t>
                          </w:r>
                        </w:p>
                        <w:p w:rsidR="00806A00" w:rsidRPr="00E22416" w:rsidRDefault="00806A00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C1612A">
                            <w:rPr>
                              <w:rFonts w:hint="eastAsia"/>
                              <w:sz w:val="28"/>
                              <w:szCs w:val="28"/>
                            </w:rPr>
                            <w:t>7104056043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gramStart"/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白書</w:t>
                          </w:r>
                          <w:proofErr w:type="gramEnd"/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珉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1612A" w:rsidRPr="00635E8A">
            <w:rPr>
              <w:rFonts w:asciiTheme="majorEastAsia" w:eastAsiaTheme="majorEastAsia" w:hAnsiTheme="majorEastAsia"/>
              <w:b/>
              <w:bCs/>
              <w:caps/>
              <w:noProof/>
            </w:rPr>
            <w:drawing>
              <wp:anchor distT="0" distB="0" distL="114300" distR="114300" simplePos="0" relativeHeight="251656192" behindDoc="1" locked="0" layoutInCell="1" allowOverlap="1" wp14:anchorId="4975567D" wp14:editId="3583CAB5">
                <wp:simplePos x="0" y="0"/>
                <wp:positionH relativeFrom="column">
                  <wp:posOffset>2838450</wp:posOffset>
                </wp:positionH>
                <wp:positionV relativeFrom="paragraph">
                  <wp:posOffset>3879850</wp:posOffset>
                </wp:positionV>
                <wp:extent cx="3514725" cy="704215"/>
                <wp:effectExtent l="0" t="0" r="0" b="635"/>
                <wp:wrapNone/>
                <wp:docPr id="4" name="圖片 4" descr="C:\xampp\htdocs\iot_gas_weight\img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xampp\htdocs\iot_gas_weight\img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4725" cy="70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1612A" w:rsidRPr="00635E8A">
            <w:rPr>
              <w:rFonts w:asciiTheme="majorEastAsia" w:eastAsiaTheme="majorEastAsia" w:hAnsiTheme="majorEastAsia"/>
              <w:b/>
              <w:bCs/>
              <w:caps/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1C045EAB" wp14:editId="6EB08296">
                    <wp:simplePos x="0" y="0"/>
                    <wp:positionH relativeFrom="margin">
                      <wp:posOffset>3174365</wp:posOffset>
                    </wp:positionH>
                    <wp:positionV relativeFrom="paragraph">
                      <wp:posOffset>4984750</wp:posOffset>
                    </wp:positionV>
                    <wp:extent cx="347472" cy="351455"/>
                    <wp:effectExtent l="0" t="0" r="0" b="0"/>
                    <wp:wrapNone/>
                    <wp:docPr id="12" name="橢圓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47472" cy="351455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6A00" w:rsidRPr="00746A3E" w:rsidRDefault="00806A00">
                                <w:pPr>
                                  <w:pStyle w:val="ab"/>
                                  <w:rPr>
                                    <w:sz w:val="18"/>
                                  </w:rPr>
                                </w:pPr>
                                <w:r w:rsidRPr="00746A3E">
                                  <w:rPr>
                                    <w:sz w:val="18"/>
                                    <w:lang w:val="zh-TW"/>
                                  </w:rPr>
                                  <w:t>作者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1C045EAB" id="橢圓 12" o:spid="_x0000_s1028" style="position:absolute;margin-left:249.95pt;margin-top:392.5pt;width:27.35pt;height:27.65pt;z-index: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" fillcolor="#7fc0db [1940]" stroked="f" strokeweight="1pt">
                    <v:stroke joinstyle="miter"/>
                    <v:path arrowok="t"/>
                    <o:lock v:ext="edit" aspectratio="t"/>
                    <v:textbox inset="0,0,0,0">
                      <w:txbxContent>
                        <w:p w:rsidR="00806A00" w:rsidRPr="00746A3E" w:rsidRDefault="00806A00">
                          <w:pPr>
                            <w:pStyle w:val="ab"/>
                            <w:rPr>
                              <w:sz w:val="18"/>
                            </w:rPr>
                          </w:pPr>
                          <w:r w:rsidRPr="00746A3E">
                            <w:rPr>
                              <w:sz w:val="18"/>
                              <w:lang w:val="zh-TW"/>
                            </w:rPr>
                            <w:t>作者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DD7A4C" w:rsidRPr="00635E8A">
            <w:rPr>
              <w:rFonts w:asciiTheme="majorEastAsia" w:eastAsiaTheme="majorEastAsia" w:hAnsiTheme="majorEastAsia"/>
              <w:b/>
              <w:bCs/>
              <w:caps/>
            </w:rPr>
            <w:br w:type="page"/>
          </w:r>
        </w:p>
        <w:sdt>
          <w:sdtPr>
            <w:rPr>
              <w:rFonts w:asciiTheme="majorEastAsia" w:eastAsiaTheme="majorEastAsia" w:hAnsiTheme="majorEastAsia"/>
              <w:b w:val="0"/>
              <w:bCs w:val="0"/>
              <w:caps w:val="0"/>
              <w:color w:val="000000" w:themeColor="text1"/>
              <w:sz w:val="20"/>
              <w:szCs w:val="20"/>
              <w:lang w:val="zh-TW"/>
            </w:rPr>
            <w:id w:val="529529929"/>
            <w:docPartObj>
              <w:docPartGallery w:val="Table of Contents"/>
              <w:docPartUnique/>
            </w:docPartObj>
          </w:sdtPr>
          <w:sdtEndPr/>
          <w:sdtContent>
            <w:p w:rsidR="00A21FD7" w:rsidRPr="00635E8A" w:rsidRDefault="00A21FD7">
              <w:pPr>
                <w:pStyle w:val="af4"/>
                <w:rPr>
                  <w:rFonts w:asciiTheme="majorEastAsia" w:eastAsiaTheme="majorEastAsia" w:hAnsiTheme="majorEastAsia"/>
                </w:rPr>
              </w:pPr>
              <w:r w:rsidRPr="00635E8A">
                <w:rPr>
                  <w:rFonts w:asciiTheme="majorEastAsia" w:eastAsiaTheme="majorEastAsia" w:hAnsiTheme="majorEastAsia"/>
                  <w:lang w:val="zh-TW"/>
                </w:rPr>
                <w:t>目錄</w:t>
              </w:r>
            </w:p>
            <w:p w:rsidR="00E13308" w:rsidRDefault="00A21FD7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r w:rsidRPr="00635E8A">
                <w:rPr>
                  <w:rFonts w:asciiTheme="majorEastAsia" w:eastAsiaTheme="majorEastAsia" w:hAnsiTheme="majorEastAsia"/>
                </w:rPr>
                <w:fldChar w:fldCharType="begin"/>
              </w:r>
              <w:r w:rsidRPr="00635E8A">
                <w:rPr>
                  <w:rFonts w:asciiTheme="majorEastAsia" w:eastAsiaTheme="majorEastAsia" w:hAnsiTheme="majorEastAsia"/>
                </w:rPr>
                <w:instrText xml:space="preserve"> TOC \o "1-3" \h \z \u </w:instrText>
              </w:r>
              <w:r w:rsidRPr="00635E8A">
                <w:rPr>
                  <w:rFonts w:asciiTheme="majorEastAsia" w:eastAsiaTheme="majorEastAsia" w:hAnsiTheme="majorEastAsia"/>
                </w:rPr>
                <w:fldChar w:fldCharType="separate"/>
              </w:r>
              <w:hyperlink w:anchor="_Toc440464409" w:history="1">
                <w:r w:rsidR="00E13308" w:rsidRPr="003166A4">
                  <w:rPr>
                    <w:rStyle w:val="af6"/>
                    <w:noProof/>
                  </w:rPr>
                  <w:t>GasWeight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_Toc440464409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0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使用情境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_Toc440464410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1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專題檔案連結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_Toc440464411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2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流程圖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_Toc440464412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3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硬體材料需求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_Toc440464413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4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環境架設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_Toc440464414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5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Arduino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_Toc440464415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6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接線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_Toc440464416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7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WiFi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模組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_Toc440464417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8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電子秤套件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_Toc440464418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4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19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線路圖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_Toc440464419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5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0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程式碼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_Toc440464420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1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基本設定和函式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_Toc440464421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2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Wifi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設定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_Toc440464422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3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電子秤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-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抓值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_Toc440464423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7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4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傳到資料庫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_Toc440464424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8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11"/>
                <w:tabs>
                  <w:tab w:val="right" w:leader="dot" w:pos="8630"/>
                </w:tabs>
                <w:spacing w:line="120" w:lineRule="auto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5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Web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_Toc440464425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6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環境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_Toc440464426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7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資料庫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_Toc440464427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8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資料庫設定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_Toc440464428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29" w:history="1"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PHP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_Toc440464429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0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使用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API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_Toc440464430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15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21"/>
                <w:tabs>
                  <w:tab w:val="right" w:leader="dot" w:pos="8630"/>
                </w:tabs>
                <w:spacing w:line="120" w:lineRule="auto"/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1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頁面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_Toc440464431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2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主頁面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_Toc440464432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16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3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使用量表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_Toc440464433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20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4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尋找瓦斯行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_Toc440464434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26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5" w:history="1"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設定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/>
                    <w:noProof/>
                  </w:rPr>
                  <w:t>/</w:t>
                </w:r>
                <w:r w:rsidR="00E13308" w:rsidRPr="003166A4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連絡瓦斯行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_Toc440464435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31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E13308" w:rsidRDefault="00BB52DD" w:rsidP="00E13308">
              <w:pPr>
                <w:pStyle w:val="31"/>
                <w:tabs>
                  <w:tab w:val="right" w:leader="dot" w:pos="8630"/>
                </w:tabs>
                <w:spacing w:line="120" w:lineRule="auto"/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464436" w:history="1">
                <w:r w:rsidR="00E13308" w:rsidRPr="003166A4">
                  <w:rPr>
                    <w:rStyle w:val="af6"/>
                    <w:rFonts w:hint="eastAsia"/>
                    <w:noProof/>
                  </w:rPr>
                  <w:t>導航功能</w:t>
                </w:r>
                <w:r w:rsidR="00E13308">
                  <w:rPr>
                    <w:noProof/>
                    <w:webHidden/>
                  </w:rPr>
                  <w:tab/>
                </w:r>
                <w:r w:rsidR="00E13308">
                  <w:rPr>
                    <w:noProof/>
                    <w:webHidden/>
                  </w:rPr>
                  <w:fldChar w:fldCharType="begin"/>
                </w:r>
                <w:r w:rsidR="00E13308">
                  <w:rPr>
                    <w:noProof/>
                    <w:webHidden/>
                  </w:rPr>
                  <w:instrText xml:space="preserve"> PAGEREF _Toc440464436 \h </w:instrText>
                </w:r>
                <w:r w:rsidR="00E13308">
                  <w:rPr>
                    <w:noProof/>
                    <w:webHidden/>
                  </w:rPr>
                </w:r>
                <w:r w:rsidR="00E13308">
                  <w:rPr>
                    <w:noProof/>
                    <w:webHidden/>
                  </w:rPr>
                  <w:fldChar w:fldCharType="separate"/>
                </w:r>
                <w:r w:rsidR="007E3DD2">
                  <w:rPr>
                    <w:noProof/>
                    <w:webHidden/>
                  </w:rPr>
                  <w:t>34</w:t>
                </w:r>
                <w:r w:rsidR="00E13308">
                  <w:rPr>
                    <w:noProof/>
                    <w:webHidden/>
                  </w:rPr>
                  <w:fldChar w:fldCharType="end"/>
                </w:r>
              </w:hyperlink>
            </w:p>
            <w:p w:rsidR="00A21FD7" w:rsidRPr="00241A30" w:rsidRDefault="00A21FD7" w:rsidP="00241A30">
              <w:pPr>
                <w:rPr>
                  <w:rFonts w:asciiTheme="majorEastAsia" w:eastAsiaTheme="majorEastAsia" w:hAnsiTheme="majorEastAsia"/>
                </w:rPr>
              </w:pPr>
              <w:r w:rsidRPr="00635E8A">
                <w:rPr>
                  <w:rFonts w:asciiTheme="majorEastAsia" w:eastAsiaTheme="majorEastAsia" w:hAnsiTheme="majorEastAsia"/>
                  <w:b/>
                  <w:bCs/>
                  <w:lang w:val="zh-TW"/>
                </w:rPr>
                <w:fldChar w:fldCharType="end"/>
              </w:r>
            </w:p>
          </w:sdtContent>
        </w:sdt>
      </w:sdtContent>
    </w:sdt>
    <w:p w:rsidR="006310EB" w:rsidRPr="00635E8A" w:rsidRDefault="00A21FD7" w:rsidP="007638B9">
      <w:pPr>
        <w:pStyle w:val="1"/>
      </w:pPr>
      <w:bookmarkStart w:id="0" w:name="_Toc440464409"/>
      <w:r w:rsidRPr="00635E8A">
        <w:rPr>
          <w:rFonts w:hint="eastAsia"/>
        </w:rPr>
        <w:lastRenderedPageBreak/>
        <w:t>GasWeight</w:t>
      </w:r>
      <w:bookmarkEnd w:id="0"/>
    </w:p>
    <w:p w:rsidR="00B9012A" w:rsidRDefault="00B9012A" w:rsidP="007638B9">
      <w:pPr>
        <w:pStyle w:val="2"/>
        <w:rPr>
          <w:rFonts w:asciiTheme="majorEastAsia" w:eastAsiaTheme="majorEastAsia" w:hAnsiTheme="majorEastAsia"/>
        </w:rPr>
      </w:pPr>
      <w:bookmarkStart w:id="1" w:name="_Toc440464410"/>
      <w:r>
        <w:rPr>
          <w:rFonts w:asciiTheme="majorEastAsia" w:eastAsiaTheme="majorEastAsia" w:hAnsiTheme="majorEastAsia" w:hint="eastAsia"/>
        </w:rPr>
        <w:t>使用情境</w:t>
      </w:r>
      <w:bookmarkEnd w:id="1"/>
    </w:p>
    <w:p w:rsidR="00AB4AD7" w:rsidRDefault="00AB4AD7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</w:rPr>
        <w:t xml:space="preserve">　　</w:t>
      </w:r>
      <w:r w:rsidRPr="00AB4AD7">
        <w:rPr>
          <w:rFonts w:asciiTheme="majorEastAsia" w:eastAsiaTheme="majorEastAsia" w:hAnsiTheme="majorEastAsia" w:hint="eastAsia"/>
          <w:sz w:val="24"/>
          <w:szCs w:val="24"/>
        </w:rPr>
        <w:t>不管是餐飲店家或家庭，常常要等到瓦斯用完了才知道瓦斯沒了，店家通常會</w:t>
      </w:r>
      <w:proofErr w:type="gramStart"/>
      <w:r w:rsidRPr="00AB4AD7">
        <w:rPr>
          <w:rFonts w:asciiTheme="majorEastAsia" w:eastAsiaTheme="majorEastAsia" w:hAnsiTheme="majorEastAsia" w:hint="eastAsia"/>
          <w:sz w:val="24"/>
          <w:szCs w:val="24"/>
        </w:rPr>
        <w:t>預留好一兩</w:t>
      </w:r>
      <w:proofErr w:type="gramEnd"/>
      <w:r w:rsidRPr="00AB4AD7">
        <w:rPr>
          <w:rFonts w:asciiTheme="majorEastAsia" w:eastAsiaTheme="majorEastAsia" w:hAnsiTheme="majorEastAsia" w:hint="eastAsia"/>
          <w:sz w:val="24"/>
          <w:szCs w:val="24"/>
        </w:rPr>
        <w:t>桶瓦斯當作預備，但瓦</w:t>
      </w:r>
      <w:r w:rsidR="0081441A">
        <w:rPr>
          <w:rFonts w:asciiTheme="majorEastAsia" w:eastAsiaTheme="majorEastAsia" w:hAnsiTheme="majorEastAsia" w:hint="eastAsia"/>
          <w:sz w:val="24"/>
          <w:szCs w:val="24"/>
        </w:rPr>
        <w:t>斯桶本身就占空間</w:t>
      </w:r>
      <w:r w:rsidRPr="00AB4AD7">
        <w:rPr>
          <w:rFonts w:asciiTheme="majorEastAsia" w:eastAsiaTheme="majorEastAsia" w:hAnsiTheme="majorEastAsia" w:hint="eastAsia"/>
          <w:sz w:val="24"/>
          <w:szCs w:val="24"/>
        </w:rPr>
        <w:t>，所以如果我們可以提早告知瓦斯快耗盡的訊息，就可以避免沒瓦斯用的情況發生，也不用在預留瓦斯。</w:t>
      </w:r>
    </w:p>
    <w:p w:rsidR="00AB4AD7" w:rsidRPr="00AB4AD7" w:rsidRDefault="00AB4AD7" w:rsidP="007638B9">
      <w:pPr>
        <w:pStyle w:val="2"/>
        <w:rPr>
          <w:rFonts w:asciiTheme="majorEastAsia" w:eastAsiaTheme="majorEastAsia" w:hAnsiTheme="majorEastAsia"/>
        </w:rPr>
      </w:pPr>
      <w:bookmarkStart w:id="2" w:name="_Toc440464411"/>
      <w:r>
        <w:rPr>
          <w:rFonts w:asciiTheme="majorEastAsia" w:eastAsiaTheme="majorEastAsia" w:hAnsiTheme="majorEastAsia" w:hint="eastAsia"/>
        </w:rPr>
        <w:t>專題檔案連結</w:t>
      </w:r>
      <w:bookmarkEnd w:id="2"/>
    </w:p>
    <w:p w:rsidR="00AB4AD7" w:rsidRPr="007638B9" w:rsidRDefault="00AB4AD7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7638B9">
        <w:rPr>
          <w:rFonts w:asciiTheme="majorEastAsia" w:eastAsiaTheme="majorEastAsia" w:hAnsiTheme="majorEastAsia" w:hint="eastAsia"/>
          <w:sz w:val="24"/>
          <w:szCs w:val="24"/>
        </w:rPr>
        <w:t>GitHub</w:t>
      </w:r>
      <w:proofErr w:type="spellEnd"/>
      <w:r w:rsidRPr="007638B9">
        <w:rPr>
          <w:rFonts w:asciiTheme="majorEastAsia" w:eastAsiaTheme="majorEastAsia" w:hAnsiTheme="majorEastAsia"/>
          <w:sz w:val="24"/>
          <w:szCs w:val="24"/>
        </w:rPr>
        <w:t xml:space="preserve"> -</w:t>
      </w:r>
      <w:hyperlink r:id="rId11" w:history="1">
        <w:r w:rsidRPr="007638B9">
          <w:rPr>
            <w:rStyle w:val="af6"/>
            <w:rFonts w:asciiTheme="majorEastAsia" w:eastAsiaTheme="majorEastAsia" w:hAnsiTheme="majorEastAsia"/>
            <w:sz w:val="24"/>
            <w:szCs w:val="24"/>
          </w:rPr>
          <w:t xml:space="preserve"> https://github.com/Brownies1201/iot_gas_weight</w:t>
        </w:r>
      </w:hyperlink>
    </w:p>
    <w:p w:rsid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3" w:name="_Toc440464412"/>
      <w:r>
        <w:rPr>
          <w:rFonts w:asciiTheme="majorEastAsia" w:eastAsiaTheme="majorEastAsia" w:hAnsiTheme="majorEastAsia" w:hint="eastAsia"/>
        </w:rPr>
        <w:t>流程圖</w:t>
      </w:r>
      <w:bookmarkEnd w:id="3"/>
    </w:p>
    <w:p w:rsidR="00FB681D" w:rsidRDefault="001619DF" w:rsidP="007638B9">
      <w:pPr>
        <w:spacing w:line="240" w:lineRule="auto"/>
        <w:rPr>
          <w:rFonts w:asciiTheme="majorEastAsia" w:eastAsiaTheme="majorEastAsia" w:hAnsiTheme="majorEastAsia"/>
        </w:rPr>
      </w:pPr>
      <w:r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1088" behindDoc="0" locked="0" layoutInCell="1" allowOverlap="1" wp14:anchorId="747DC5C0" wp14:editId="18184B1E">
                <wp:simplePos x="0" y="0"/>
                <wp:positionH relativeFrom="margin">
                  <wp:posOffset>331</wp:posOffset>
                </wp:positionH>
                <wp:positionV relativeFrom="paragraph">
                  <wp:posOffset>1429385</wp:posOffset>
                </wp:positionV>
                <wp:extent cx="1224280" cy="1404620"/>
                <wp:effectExtent l="0" t="0" r="0" b="0"/>
                <wp:wrapSquare wrapText="bothSides"/>
                <wp:docPr id="4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2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Database(</w:t>
                            </w:r>
                            <w:proofErr w:type="gramEnd"/>
                            <w: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7DC5C0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.05pt;margin-top:112.55pt;width:96.4pt;height:110.6pt;z-index:252121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Database(</w:t>
                      </w:r>
                      <w:proofErr w:type="gramEnd"/>
                      <w:r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server)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4E50"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5184" behindDoc="0" locked="0" layoutInCell="1" allowOverlap="1" wp14:anchorId="3F5CDAAB" wp14:editId="683DAF7B">
                <wp:simplePos x="0" y="0"/>
                <wp:positionH relativeFrom="column">
                  <wp:posOffset>3619831</wp:posOffset>
                </wp:positionH>
                <wp:positionV relativeFrom="paragraph">
                  <wp:posOffset>743585</wp:posOffset>
                </wp:positionV>
                <wp:extent cx="1327868" cy="1404620"/>
                <wp:effectExtent l="0" t="0" r="0" b="0"/>
                <wp:wrapNone/>
                <wp:docPr id="4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7383">
                              <w:rPr>
                                <w:rFonts w:hint="eastAsia"/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將資料送到資料庫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5CDAAB" id="_x0000_s1030" type="#_x0000_t202" style="position:absolute;margin-left:285.05pt;margin-top:58.55pt;width:104.55pt;height:110.6pt;z-index:25212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7383">
                        <w:rPr>
                          <w:rFonts w:hint="eastAsia"/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將資料送到資料庫</w:t>
                      </w:r>
                    </w:p>
                  </w:txbxContent>
                </v:textbox>
              </v:shape>
            </w:pict>
          </mc:Fallback>
        </mc:AlternateContent>
      </w:r>
      <w:r w:rsidR="003F7383"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112896" behindDoc="0" locked="0" layoutInCell="1" allowOverlap="1" wp14:anchorId="2018C8D7" wp14:editId="71DD966D">
                <wp:simplePos x="0" y="0"/>
                <wp:positionH relativeFrom="margin">
                  <wp:align>left</wp:align>
                </wp:positionH>
                <wp:positionV relativeFrom="paragraph">
                  <wp:posOffset>122527</wp:posOffset>
                </wp:positionV>
                <wp:extent cx="5541616" cy="4773986"/>
                <wp:effectExtent l="0" t="0" r="40640" b="26670"/>
                <wp:wrapNone/>
                <wp:docPr id="457" name="群組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1010" cy="4773930"/>
                          <a:chOff x="0" y="0"/>
                          <a:chExt cx="5541616" cy="4773986"/>
                        </a:xfrm>
                      </wpg:grpSpPr>
                      <wps:wsp>
                        <wps:cNvPr id="374" name="矩形 374"/>
                        <wps:cNvSpPr/>
                        <wps:spPr>
                          <a:xfrm>
                            <a:off x="2289975" y="2385389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Pr="00806A00" w:rsidRDefault="00806A00" w:rsidP="00806A00">
                              <w:pPr>
                                <w:jc w:val="center"/>
                                <w:rPr>
                                  <w:color w:val="1D464B" w:themeColor="accent2" w:themeShade="40"/>
                                </w:rPr>
                              </w:pPr>
                              <w:r w:rsidRPr="00806A00">
                                <w:rPr>
                                  <w:rFonts w:hint="eastAsia"/>
                                  <w:color w:val="1D464B" w:themeColor="accent2" w:themeShade="40"/>
                                </w:rPr>
                                <w:t>首頁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矩形 379"/>
                        <wps:cNvSpPr/>
                        <wps:spPr>
                          <a:xfrm>
                            <a:off x="803082" y="3291840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Pr="00806A00" w:rsidRDefault="00806A00" w:rsidP="00806A00">
                              <w:pPr>
                                <w:jc w:val="center"/>
                                <w:rPr>
                                  <w:color w:val="1D464B" w:themeColor="accent2" w:themeShade="40"/>
                                </w:rPr>
                              </w:pPr>
                              <w:r w:rsidRPr="00806A00">
                                <w:rPr>
                                  <w:rFonts w:hint="eastAsia"/>
                                  <w:color w:val="1D464B" w:themeColor="accent2" w:themeShade="40"/>
                                </w:rPr>
                                <w:t>使用量表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矩形 386"/>
                        <wps:cNvSpPr/>
                        <wps:spPr>
                          <a:xfrm>
                            <a:off x="2297927" y="3275938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806A0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尋找瓦斯行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矩形 391"/>
                        <wps:cNvSpPr/>
                        <wps:spPr>
                          <a:xfrm>
                            <a:off x="3808675" y="3275938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806A0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設定/連絡瓦斯行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肘形接點 419"/>
                        <wps:cNvCnPr/>
                        <wps:spPr>
                          <a:xfrm flipV="1">
                            <a:off x="1280160" y="3148717"/>
                            <a:ext cx="134620" cy="13462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直線接點 421"/>
                        <wps:cNvCnPr>
                          <a:stCxn id="374" idx="2"/>
                          <a:endCxn id="386" idx="0"/>
                        </wps:cNvCnPr>
                        <wps:spPr>
                          <a:xfrm>
                            <a:off x="2758621" y="2921295"/>
                            <a:ext cx="7951" cy="354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直線接點 423"/>
                        <wps:cNvCnPr/>
                        <wps:spPr>
                          <a:xfrm>
                            <a:off x="1382890" y="3148642"/>
                            <a:ext cx="284720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36" name="群組 436"/>
                        <wpg:cNvGrpSpPr/>
                        <wpg:grpSpPr>
                          <a:xfrm>
                            <a:off x="0" y="0"/>
                            <a:ext cx="5541616" cy="2274073"/>
                            <a:chOff x="0" y="0"/>
                            <a:chExt cx="5541616" cy="2274073"/>
                          </a:xfrm>
                        </wpg:grpSpPr>
                        <wps:wsp>
                          <wps:cNvPr id="393" name="直線單箭頭接點 393"/>
                          <wps:cNvCnPr/>
                          <wps:spPr>
                            <a:xfrm>
                              <a:off x="3260035" y="326004"/>
                              <a:ext cx="57277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35" name="群組 435"/>
                          <wpg:cNvGrpSpPr/>
                          <wpg:grpSpPr>
                            <a:xfrm>
                              <a:off x="0" y="0"/>
                              <a:ext cx="5541616" cy="2274073"/>
                              <a:chOff x="0" y="0"/>
                              <a:chExt cx="5541616" cy="2274073"/>
                            </a:xfrm>
                          </wpg:grpSpPr>
                          <wps:wsp>
                            <wps:cNvPr id="425" name="直線接點 425"/>
                            <wps:cNvCnPr/>
                            <wps:spPr>
                              <a:xfrm>
                                <a:off x="0" y="2250219"/>
                                <a:ext cx="5517763" cy="23854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4" name="直線接點 424"/>
                            <wps:cNvCnPr/>
                            <wps:spPr>
                              <a:xfrm>
                                <a:off x="23853" y="850790"/>
                                <a:ext cx="5517763" cy="23854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矩形 32"/>
                            <wps:cNvSpPr/>
                            <wps:spPr>
                              <a:xfrm>
                                <a:off x="747422" y="23854"/>
                                <a:ext cx="937895" cy="535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06A00" w:rsidRPr="00774D09" w:rsidRDefault="00806A00" w:rsidP="00774D09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774D09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電子秤</w:t>
                                  </w:r>
                                  <w:proofErr w:type="gramStart"/>
                                  <w:r w:rsidRPr="00774D09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秤</w:t>
                                  </w:r>
                                  <w:proofErr w:type="gramEnd"/>
                                  <w:r w:rsidRPr="00774D09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重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55" name="圖片 355" descr="C:\Users\NSSlab\Desktop\Database_iStock_000020783950XSmall_0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13829" y="922352"/>
                                <a:ext cx="850265" cy="846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56" name="矩形 356"/>
                            <wps:cNvSpPr/>
                            <wps:spPr>
                              <a:xfrm>
                                <a:off x="2266122" y="7952"/>
                                <a:ext cx="985520" cy="55184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06A00" w:rsidRPr="00774D09" w:rsidRDefault="00806A00" w:rsidP="00774D09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774D09">
                                    <w:rPr>
                                      <w:color w:val="FFFFFF" w:themeColor="background1"/>
                                    </w:rPr>
                                    <w:t>Arduino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取值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6" name="矩形 366"/>
                            <wps:cNvSpPr/>
                            <wps:spPr>
                              <a:xfrm>
                                <a:off x="3824577" y="0"/>
                                <a:ext cx="937895" cy="535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06A00" w:rsidRPr="00774D09" w:rsidRDefault="00806A00" w:rsidP="00774D09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774D09">
                                    <w:rPr>
                                      <w:color w:val="FFFFFF" w:themeColor="background1"/>
                                    </w:rPr>
                                    <w:t>WiFi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2" name="直線單箭頭接點 392"/>
                            <wps:cNvCnPr/>
                            <wps:spPr>
                              <a:xfrm>
                                <a:off x="1693628" y="310101"/>
                                <a:ext cx="5727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4" name="直線單箭頭接點 394"/>
                            <wps:cNvCnPr/>
                            <wps:spPr>
                              <a:xfrm flipH="1">
                                <a:off x="3045349" y="532738"/>
                                <a:ext cx="1255727" cy="51683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3" name="直線單箭頭接點 403"/>
                            <wps:cNvCnPr/>
                            <wps:spPr>
                              <a:xfrm>
                                <a:off x="2822713" y="1741336"/>
                                <a:ext cx="7951" cy="5007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7" name="直線單箭頭接點 417"/>
                            <wps:cNvCnPr/>
                            <wps:spPr>
                              <a:xfrm flipV="1">
                                <a:off x="2655735" y="1749287"/>
                                <a:ext cx="0" cy="47707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27" name="矩形 427"/>
                        <wps:cNvSpPr/>
                        <wps:spPr>
                          <a:xfrm>
                            <a:off x="3061252" y="4238046"/>
                            <a:ext cx="937895" cy="5359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90000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1619DF" w:rsidP="00806A0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導航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肘形接點 429"/>
                        <wps:cNvCnPr/>
                        <wps:spPr>
                          <a:xfrm>
                            <a:off x="2703443" y="3800724"/>
                            <a:ext cx="134620" cy="111125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" name="肘形接點 430"/>
                        <wps:cNvCnPr/>
                        <wps:spPr>
                          <a:xfrm flipH="1">
                            <a:off x="4222142" y="3808675"/>
                            <a:ext cx="86995" cy="10287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3" name="直線接點 433"/>
                        <wps:cNvCnPr/>
                        <wps:spPr>
                          <a:xfrm>
                            <a:off x="2798859" y="3912042"/>
                            <a:ext cx="14547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" name="直線接點 434"/>
                        <wps:cNvCnPr/>
                        <wps:spPr>
                          <a:xfrm>
                            <a:off x="3506525" y="3919994"/>
                            <a:ext cx="7951" cy="302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018C8D7" id="群組 457" o:spid="_x0000_s1031" style="position:absolute;margin-left:0;margin-top:9.65pt;width:436.35pt;height:375.9pt;z-index:252112896;mso-position-horizontal:left;mso-position-horizontal-relative:margin;mso-width-relative:margin" coordsize="55416,477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">
                <v:rect id="矩形 374" o:spid="_x0000_s1032" style="position:absolute;left:22899;top:23853;width:9379;height:5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a5lccA&#10;AADcAAAADwAAAGRycy9kb3ducmV2LnhtbESPQWvCQBSE74L/YXlCb7rRtrZEV1FrsT2EUvWS2zP7&#10;TILZtyG7jem/7woFj8PMfMPMl52pREuNKy0rGI8iEMSZ1SXnCo6H9+ErCOeRNVaWScEvOVgu+r05&#10;xtpe+Zvavc9FgLCLUUHhfR1L6bKCDLqRrYmDd7aNQR9kk0vd4DXATSUnUTSVBksOCwXWtCkou+x/&#10;jILn8XadpHhKdl9r/dYmyTFNP7dKPQy61QyEp87fw//tD63g8eUJ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2uZXHAAAA3AAAAA8AAAAAAAAAAAAAAAAAmAIAAGRy&#10;cy9kb3ducmV2LnhtbFBLBQYAAAAABAAEAPUAAACMAwAAAAA=&#10;" fillcolor="#9dd3d9 [2885]" strokecolor="#3a8c95 [1605]" strokeweight="1pt">
                  <v:textbox>
                    <w:txbxContent>
                      <w:p w:rsidR="00806A00" w:rsidRPr="00806A00" w:rsidRDefault="00806A00" w:rsidP="00806A00">
                        <w:pPr>
                          <w:jc w:val="center"/>
                          <w:rPr>
                            <w:color w:val="1D464B" w:themeColor="accent2" w:themeShade="40"/>
                          </w:rPr>
                        </w:pPr>
                        <w:r w:rsidRPr="00806A00">
                          <w:rPr>
                            <w:rFonts w:hint="eastAsia"/>
                            <w:color w:val="1D464B" w:themeColor="accent2" w:themeShade="40"/>
                          </w:rPr>
                          <w:t>首頁</w:t>
                        </w:r>
                      </w:p>
                    </w:txbxContent>
                  </v:textbox>
                </v:rect>
                <v:rect id="矩形 379" o:spid="_x0000_s1033" style="position:absolute;left:8030;top:32918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cWC8cA&#10;AADcAAAADwAAAGRycy9kb3ducmV2LnhtbESPQWvCQBSE74L/YXlCb7rR0tpGV1FrsT2EUvWS2zP7&#10;TILZtyG7jem/7woFj8PMfMPMl52pREuNKy0rGI8iEMSZ1SXnCo6H9+ELCOeRNVaWScEvOVgu+r05&#10;xtpe+Zvavc9FgLCLUUHhfR1L6bKCDLqRrYmDd7aNQR9kk0vd4DXATSUnUfQsDZYcFgqsaVNQdtn/&#10;GAVP4+06SfGU7L7W+q1NkmOafm6Vehh0qxkIT52/h//bH1rB4/QV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3FgvHAAAA3AAAAA8AAAAAAAAAAAAAAAAAmAIAAGRy&#10;cy9kb3ducmV2LnhtbFBLBQYAAAAABAAEAPUAAACMAwAAAAA=&#10;" fillcolor="#9dd3d9 [2885]" strokecolor="#3a8c95 [1605]" strokeweight="1pt">
                  <v:textbox>
                    <w:txbxContent>
                      <w:p w:rsidR="00806A00" w:rsidRPr="00806A00" w:rsidRDefault="00806A00" w:rsidP="00806A00">
                        <w:pPr>
                          <w:jc w:val="center"/>
                          <w:rPr>
                            <w:color w:val="1D464B" w:themeColor="accent2" w:themeShade="40"/>
                          </w:rPr>
                        </w:pPr>
                        <w:r w:rsidRPr="00806A00">
                          <w:rPr>
                            <w:rFonts w:hint="eastAsia"/>
                            <w:color w:val="1D464B" w:themeColor="accent2" w:themeShade="40"/>
                          </w:rPr>
                          <w:t>使用量表</w:t>
                        </w:r>
                      </w:p>
                    </w:txbxContent>
                  </v:textbox>
                </v:rect>
                <v:rect id="矩形 386" o:spid="_x0000_s1034" style="position:absolute;left:22979;top:32759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3yXsYA&#10;AADcAAAADwAAAGRycy9kb3ducmV2LnhtbESPT2vCQBTE74LfYXmCN92oVCR1Ff9iewii9ZLba/Y1&#10;CWbfhuwa02/fLRR6HGbmN8xy3ZlKtNS40rKCyTgCQZxZXXKu4PZxHC1AOI+ssbJMCr7JwXrV7y0x&#10;1vbJF2qvPhcBwi5GBYX3dSylywoy6Ma2Jg7el20M+iCbXOoGnwFuKjmNork0WHJYKLCmXUHZ/fow&#10;Cl4mh22S4mdyOm/1vk2SW5q+H5QaDrrNKwhPnf8P/7XftILZYg6/Z8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3yXsYAAADcAAAADwAAAAAAAAAAAAAAAACYAgAAZHJz&#10;L2Rvd25yZXYueG1sUEsFBgAAAAAEAAQA9QAAAIsDAAAAAA==&#10;" fillcolor="#9dd3d9 [2885]" strokecolor="#3a8c95 [1605]" strokeweight="1pt">
                  <v:textbox>
                    <w:txbxContent>
                      <w:p w:rsidR="00806A00" w:rsidRDefault="00806A00" w:rsidP="00806A0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尋找瓦斯行</w:t>
                        </w:r>
                      </w:p>
                    </w:txbxContent>
                  </v:textbox>
                </v:rect>
                <v:rect id="矩形 391" o:spid="_x0000_s1035" style="position:absolute;left:38086;top:32759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3898cA&#10;AADcAAAADwAAAGRycy9kb3ducmV2LnhtbESPT2vCQBTE74V+h+UJ3uomSqWmruK/Uj2EUvWS22v2&#10;mYRm34bsNqbfvisIPQ4z8xtmvuxNLTpqXWVZQTyKQBDnVldcKDif3p5eQDiPrLG2TAp+ycFy8fgw&#10;x0TbK39Sd/SFCBB2CSoovW8SKV1ekkE3sg1x8C62NeiDbAupW7wGuKnlOIqm0mDFYaHEhjYl5d/H&#10;H6PgOd6t0wy/0vePtd52aXrOssNOqeGgX72C8NT7//C9vdcKJrMY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N/PfHAAAA3AAAAA8AAAAAAAAAAAAAAAAAmAIAAGRy&#10;cy9kb3ducmV2LnhtbFBLBQYAAAAABAAEAPUAAACMAwAAAAA=&#10;" fillcolor="#9dd3d9 [2885]" strokecolor="#3a8c95 [1605]" strokeweight="1pt">
                  <v:textbox>
                    <w:txbxContent>
                      <w:p w:rsidR="00806A00" w:rsidRDefault="00806A00" w:rsidP="00806A0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設定/連絡瓦斯行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419" o:spid="_x0000_s1036" type="#_x0000_t34" style="position:absolute;left:12801;top:31487;width:1346;height:134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KA8UAAADcAAAADwAAAGRycy9kb3ducmV2LnhtbESPQWvCQBSE7wX/w/IEb3WjiK3RVYJg&#10;EXrQRi/eHtlnNph9G7LbGP+9WxB6HGbmG2a16W0tOmp95VjBZJyAIC6crrhUcD7t3j9B+ICssXZM&#10;Ch7kYbMevK0w1e7OP9TloRQRwj5FBSaEJpXSF4Ys+rFriKN3da3FEGVbSt3iPcJtLadJMpcWK44L&#10;BhvaGipu+a9V8HFNTnOeXszhK8+23313fBy7TKnRsM+WIAL14T/8au+1gtlkAX9n4hGQ6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EKA8UAAADcAAAADwAAAAAAAAAA&#10;AAAAAAChAgAAZHJzL2Rvd25yZXYueG1sUEsFBgAAAAAEAAQA+QAAAJMDAAAAAA==&#10;" strokecolor="#3494ba [3204]" strokeweight=".5pt"/>
                <v:line id="直線接點 421" o:spid="_x0000_s1037" style="position:absolute;visibility:visible;mso-wrap-style:square" from="27586,29212" to="27665,32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82D8QAAADcAAAADwAAAGRycy9kb3ducmV2LnhtbESPQWvCQBSE7wX/w/KE3upGLSrRVURQ&#10;ehK09eDtkX1mo9m3Mbsm8d93hUKPw8x8wyxWnS1FQ7UvHCsYDhIQxJnTBecKfr63HzMQPiBrLB2T&#10;gid5WC17bwtMtWv5QM0x5CJC2KeowIRQpVL6zJBFP3AVcfQurrYYoqxzqWtsI9yWcpQkE2mx4Lhg&#10;sKKNoex2fFgFd8y2ZM+nXZO0phlPLtV+ej0r9d7v1nMQgbrwH/5rf2kFn6MhvM7E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zYPxAAAANwAAAAPAAAAAAAAAAAA&#10;AAAAAKECAABkcnMvZG93bnJldi54bWxQSwUGAAAAAAQABAD5AAAAkgMAAAAA&#10;" strokecolor="#3494ba [3204]" strokeweight=".5pt">
                  <v:stroke joinstyle="miter"/>
                </v:line>
                <v:line id="直線接點 423" o:spid="_x0000_s1038" style="position:absolute;visibility:visible;mso-wrap-style:square" from="13828,31486" to="42300,31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EN48QAAADcAAAADwAAAGRycy9kb3ducmV2LnhtbESPQWvCQBSE70L/w/IK3nRTFVtSVymC&#10;4knQtgdvj+wzG82+jdk1if/eFQSPw8x8w8wWnS1FQ7UvHCv4GCYgiDOnC84V/P2uBl8gfEDWWDom&#10;BTfysJi/9WaYatfyjpp9yEWEsE9RgQmhSqX0mSGLfugq4ugdXW0xRFnnUtfYRrgt5ShJptJiwXHB&#10;YEVLQ9l5f7UKLpityB7+103SmmY8PVbbz9NBqf579/MNIlAXXuFne6MVTEZjeJyJR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EQ3jxAAAANwAAAAPAAAAAAAAAAAA&#10;AAAAAKECAABkcnMvZG93bnJldi54bWxQSwUGAAAAAAQABAD5AAAAkgMAAAAA&#10;" strokecolor="#3494ba [3204]" strokeweight=".5pt">
                  <v:stroke joinstyle="miter"/>
                </v:line>
                <v:group id="群組 436" o:spid="_x0000_s1039" style="position:absolute;width:55416;height:22740" coordsize="55416,227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393" o:spid="_x0000_s1040" type="#_x0000_t32" style="position:absolute;left:32600;top:3260;width:57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YlMMAAADcAAAADwAAAGRycy9kb3ducmV2LnhtbESPW2vCQBCF3wv+h2UEX6RuvJWaukoR&#10;xL422tLHITvNBrOzITvV+O+7hYKPh3P5OOtt7xt1oS7WgQ1MJxko4jLYmisDp+P+8RlUFGSLTWAy&#10;cKMI283gYY25DVd+p0shlUojHHM04ETaXOtYOvIYJ6ElTt536DxKkl2lbYfXNO4bPcuyJ+2x5kRw&#10;2NLOUXkufnzi0mk2Lpbj1eJ8wI+vTye3xVSMGQ371xdQQr3cw//tN2tgvprD35l0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cGJTDAAAA3AAAAA8AAAAAAAAAAAAA&#10;AAAAoQIAAGRycy9kb3ducmV2LnhtbFBLBQYAAAAABAAEAPkAAACRAwAAAAA=&#10;" strokecolor="#3494ba [3204]" strokeweight=".5pt">
                    <v:stroke endarrow="block" joinstyle="miter"/>
                  </v:shape>
                  <v:group id="群組 435" o:spid="_x0000_s1041" style="position:absolute;width:55416;height:22740" coordsize="55416,227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<v:line id="直線接點 425" o:spid="_x0000_s1042" style="position:absolute;visibility:visible;mso-wrap-style:square" from="0,22502" to="55177,22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13kMcAAADcAAAADwAAAGRycy9kb3ducmV2LnhtbESPW0vDQBSE3wX/w3IE3+zGYIuJ3RQR&#10;RW1LoZcHH4+7JxfMng3ZNY3+erdQ8HGYmW+Y+WK0rRio941jBbeTBASxdqbhSsFh/3JzD8IHZIOt&#10;Y1LwQx4WxeXFHHPjjrylYRcqESHsc1RQh9DlUnpdk0U/cR1x9ErXWwxR9pU0PR4j3LYyTZKZtNhw&#10;XKixo6ea9Nfu2yoon/Vrw3o5yHT9+775/MhW0yFT6vpqfHwAEWgM/+Fz+80ouEuncDoTj4As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nXeQxwAAANwAAAAPAAAAAAAA&#10;AAAAAAAAAKECAABkcnMvZG93bnJldi54bWxQSwUGAAAAAAQABAD5AAAAlQMAAAAA&#10;" strokecolor="#d4eaf3 [660]" strokeweight="4.5pt">
                      <v:stroke joinstyle="miter"/>
                    </v:line>
                    <v:line id="直線接點 424" o:spid="_x0000_s1043" style="position:absolute;visibility:visible;mso-wrap-style:square" from="238,8507" to="55416,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HSC8gAAADcAAAADwAAAGRycy9kb3ducmV2LnhtbESPS2vDMBCE74X8B7GB3ho5Ji2xEyWU&#10;0tJHQiCPQ44baWObWitjqY7bX18VCjkOM/MNM1/2thYdtb5yrGA8SkAQa2cqLhQc9i93UxA+IBus&#10;HZOCb/KwXAxu5pgbd+EtdbtQiAhhn6OCMoQml9Lrkiz6kWuIo3d2rcUQZVtI0+Ilwm0t0yR5kBYr&#10;jgslNvRUkv7cfVkF52f9WrH+6GS6/nnfnI7Z6r7LlLod9o8zEIH6cA3/t9+Mgkk6gb8z8Qj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9HSC8gAAADcAAAADwAAAAAA&#10;AAAAAAAAAAChAgAAZHJzL2Rvd25yZXYueG1sUEsFBgAAAAAEAAQA+QAAAJYDAAAAAA==&#10;" strokecolor="#d4eaf3 [660]" strokeweight="4.5pt">
                      <v:stroke joinstyle="miter"/>
                    </v:line>
                    <v:rect id="矩形 32" o:spid="_x0000_s1044" style="position:absolute;left:7474;top:238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GnVsEA&#10;AADbAAAADwAAAGRycy9kb3ducmV2LnhtbESP3YrCMBCF7xd8hzDC3m1TXVDpmhYRhGXBC38eYGjG&#10;pmszKU207dsbQfDycH4+zroYbCPu1PnasYJZkoIgLp2uuVJwPu2+ViB8QNbYOCYFI3ko8snHGjPt&#10;ej7Q/RgqEUfYZ6jAhNBmUvrSkEWfuJY4ehfXWQxRdpXUHfZx3DZynqYLabHmSDDY0tZQeT3ebIQg&#10;HcbZst9e92b4q6kZ/+k2KvU5HTY/IAIN4R1+tX+1gu85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Bp1bBAAAA2wAAAA8AAAAAAAAAAAAAAAAAmAIAAGRycy9kb3du&#10;cmV2LnhtbFBLBQYAAAAABAAEAPUAAACGAwAAAAA=&#10;" fillcolor="#3494ba [3204]" strokecolor="#1a495c [1604]" strokeweight="1pt">
                      <v:textbox>
                        <w:txbxContent>
                          <w:p w:rsidR="00806A00" w:rsidRPr="00774D09" w:rsidRDefault="00806A00" w:rsidP="00774D0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774D09">
                              <w:rPr>
                                <w:rFonts w:hint="eastAsia"/>
                                <w:color w:val="FFFFFF" w:themeColor="background1"/>
                              </w:rPr>
                              <w:t>電子秤</w:t>
                            </w:r>
                            <w:proofErr w:type="gramStart"/>
                            <w:r w:rsidRPr="00774D09">
                              <w:rPr>
                                <w:rFonts w:hint="eastAsia"/>
                                <w:color w:val="FFFFFF" w:themeColor="background1"/>
                              </w:rPr>
                              <w:t>秤</w:t>
                            </w:r>
                            <w:proofErr w:type="gramEnd"/>
                            <w:r w:rsidRPr="00774D09">
                              <w:rPr>
                                <w:rFonts w:hint="eastAsia"/>
                                <w:color w:val="FFFFFF" w:themeColor="background1"/>
                              </w:rPr>
                              <w:t>重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圖片 355" o:spid="_x0000_s1045" type="#_x0000_t75" style="position:absolute;left:23138;top:9223;width:8502;height:8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gBuHGAAAA3AAAAA8AAABkcnMvZG93bnJldi54bWxEj09rwkAUxO+C32F5hV6KbrREJHUVFaSl&#10;J/8d7O2Rfc1Gs29Ddk3Sb98tFDwOM/MbZrHqbSVaanzpWMFknIAgzp0uuVBwPu1GcxA+IGusHJOC&#10;H/KwWg4HC8y06/hA7TEUIkLYZ6jAhFBnUvrckEU/djVx9L5dYzFE2RRSN9hFuK3kNElm0mLJccFg&#10;TVtD+e14twre1/vLVX91G9Nucdql15fP/e2u1PNTv34DEagPj/B/+0MreE1T+DsTj4Bc/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yAG4cYAAADcAAAADwAAAAAAAAAAAAAA&#10;AACfAgAAZHJzL2Rvd25yZXYueG1sUEsFBgAAAAAEAAQA9wAAAJIDAAAAAA==&#10;">
                      <v:imagedata r:id="rId13" o:title="Database_iStock_000020783950XSmall_0"/>
                      <v:path arrowok="t"/>
                    </v:shape>
                    <v:rect id="矩形 356" o:spid="_x0000_s1046" style="position:absolute;left:22661;top:79;width:9855;height:5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wjEMIA&#10;AADcAAAADwAAAGRycy9kb3ducmV2LnhtbESP24rCMBRF3wX/IZyBedNUxQvVVEQQZMAHLx9waI5N&#10;p81JaaJt/34yMDCPm31Z7N2+t7V4U+tLxwpm0wQEce50yYWCx/002YDwAVlj7ZgUDORhn41HO0y1&#10;6/hK71soRBxhn6ICE0KTSulzQxb91DXE0Xu61mKIsi2kbrGL47aW8yRZSYslR4LBho6G8ur2shGC&#10;dB1m6+5YXUz/VVI9fNNrUOrzoz9sQQTqw3/4r33WChbLFfyeiUd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nCMQwgAAANwAAAAPAAAAAAAAAAAAAAAAAJgCAABkcnMvZG93&#10;bnJldi54bWxQSwUGAAAAAAQABAD1AAAAhwMAAAAA&#10;" fillcolor="#3494ba [3204]" strokecolor="#1a495c [1604]" strokeweight="1pt">
                      <v:textbox>
                        <w:txbxContent>
                          <w:p w:rsidR="00806A00" w:rsidRPr="00774D09" w:rsidRDefault="00806A00" w:rsidP="00774D0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774D09">
                              <w:rPr>
                                <w:color w:val="FFFFFF" w:themeColor="background1"/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取值</w:t>
                            </w:r>
                          </w:p>
                        </w:txbxContent>
                      </v:textbox>
                    </v:rect>
                    <v:rect id="矩形 366" o:spid="_x0000_s1047" style="position:absolute;left:38245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DprcIA&#10;AADcAAAADwAAAGRycy9kb3ducmV2LnhtbESP3WrCQBCF7wu+wzJC7+omFVKJrkEEoQi9iPUBhuyY&#10;jWZnQ3bNz9t3C4VeHs7Px9kVk23FQL1vHCtIVwkI4srphmsF1+/T2waED8gaW8ekYCYPxX7xssNc&#10;u5FLGi6hFnGEfY4KTAhdLqWvDFn0K9cRR+/meoshyr6WuscxjttWvidJJi02HAkGOzoaqh6Xp40Q&#10;pHJOP8bj48tM54ba+U7PWanX5XTYggg0hf/wX/tTK1hnGfyeiUdA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8OmtwgAAANwAAAAPAAAAAAAAAAAAAAAAAJgCAABkcnMvZG93&#10;bnJldi54bWxQSwUGAAAAAAQABAD1AAAAhwMAAAAA&#10;" fillcolor="#3494ba [3204]" strokecolor="#1a495c [1604]" strokeweight="1pt">
                      <v:textbox>
                        <w:txbxContent>
                          <w:p w:rsidR="00806A00" w:rsidRPr="00774D09" w:rsidRDefault="00806A00" w:rsidP="00774D0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774D09">
                              <w:rPr>
                                <w:color w:val="FFFFFF" w:themeColor="background1"/>
                              </w:rPr>
                              <w:t>WiFi</w:t>
                            </w:r>
                            <w:proofErr w:type="spellEnd"/>
                          </w:p>
                        </w:txbxContent>
                      </v:textbox>
                    </v:rect>
                    <v:shape id="直線單箭頭接點 392" o:spid="_x0000_s1048" type="#_x0000_t32" style="position:absolute;left:16936;top:3101;width:57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C9D8QAAADcAAAADwAAAGRycy9kb3ducmV2LnhtbESPT2vCQBDF74V+h2UKvYhujFZq6iql&#10;UOy1qRWPQ3aaDWZnQ3aq8dt3BaHHx/vz4602g2/VifrYBDYwnWSgiKtgG64N7L7ex8+goiBbbAOT&#10;gQtF2Kzv71ZY2HDmTzqVUqs0wrFAA06kK7SOlSOPcRI64uT9hN6jJNnX2vZ4TuO+1XmWLbTHhhPB&#10;YUdvjqpj+esTl3b5qHwaLefHLX4f9k4u86kY8/gwvL6AEhrkP3xrf1gDs2UO1zPpCO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0L0PxAAAANwAAAAPAAAAAAAAAAAA&#10;AAAAAKECAABkcnMvZG93bnJldi54bWxQSwUGAAAAAAQABAD5AAAAkgMAAAAA&#10;" strokecolor="#3494ba [3204]" strokeweight=".5pt">
                      <v:stroke endarrow="block" joinstyle="miter"/>
                    </v:shape>
                    <v:shape id="直線單箭頭接點 394" o:spid="_x0000_s1049" type="#_x0000_t32" style="position:absolute;left:30453;top:5327;width:12557;height:5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lVj8cAAADcAAAADwAAAGRycy9kb3ducmV2LnhtbESPT2vCQBTE7wW/w/IKvRTdtP5Bo6u0&#10;kUKvVUG9PbLPbGr2bZrdxtRP3xUKPQ4z8xtmsepsJVpqfOlYwdMgAUGcO11yoWC3fetPQfiArLFy&#10;TAp+yMNq2btbYKrdhT+o3YRCRAj7FBWYEOpUSp8bsugHriaO3sk1FkOUTSF1g5cIt5V8TpKJtFhy&#10;XDBYU2YoP2++rYLjaazb12xd5uaQDfePo+vX52Gt1MN99zIHEagL/+G/9rtWMJyN4HYmH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KVWPxwAAANwAAAAPAAAAAAAA&#10;AAAAAAAAAKECAABkcnMvZG93bnJldi54bWxQSwUGAAAAAAQABAD5AAAAlQMAAAAA&#10;" strokecolor="#3494ba [3204]" strokeweight=".5pt">
                      <v:stroke endarrow="block" joinstyle="miter"/>
                    </v:shape>
                    <v:shape id="直線單箭頭接點 403" o:spid="_x0000_s1050" type="#_x0000_t32" style="position:absolute;left:28227;top:17413;width:79;height:50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xAdsQAAADc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PLuHvzPpCO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PEB2xAAAANwAAAAPAAAAAAAAAAAA&#10;AAAAAKECAABkcnMvZG93bnJldi54bWxQSwUGAAAAAAQABAD5AAAAkgMAAAAA&#10;" strokecolor="#3494ba [3204]" strokeweight=".5pt">
                      <v:stroke endarrow="block" joinstyle="miter"/>
                    </v:shape>
                    <v:shape id="直線單箭頭接點 417" o:spid="_x0000_s1051" type="#_x0000_t32" style="position:absolute;left:26557;top:17492;width:0;height:47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IFx8cAAADcAAAADwAAAGRycy9kb3ducmV2LnhtbESPQWvCQBSE74L/YXmFXopubK1KdJU2&#10;Uui1VlBvj+wzm5p9m2a3MfXXd4WCx2FmvmEWq85WoqXGl44VjIYJCOLc6ZILBdvPt8EMhA/IGivH&#10;pOCXPKyW/d4CU+3O/EHtJhQiQtinqMCEUKdS+tyQRT90NXH0jq6xGKJsCqkbPEe4reRjkkykxZLj&#10;gsGaMkP5afNjFRyOz7p9zdZlbvbZ0+5hfPn+2q+Vur/rXuYgAnXhFv5vv2sF49EUrm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ggXHxwAAANwAAAAPAAAAAAAA&#10;AAAAAAAAAKECAABkcnMvZG93bnJldi54bWxQSwUGAAAAAAQABAD5AAAAlQMAAAAA&#10;" strokecolor="#3494ba [3204]" strokeweight=".5pt">
                      <v:stroke endarrow="block" joinstyle="miter"/>
                    </v:shape>
                  </v:group>
                </v:group>
                <v:rect id="矩形 427" o:spid="_x0000_s1052" style="position:absolute;left:30612;top:42380;width:9379;height:5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3FmscA&#10;AADcAAAADwAAAGRycy9kb3ducmV2LnhtbESPzWvCQBTE74L/w/IEb7pRtJXoKn4V20Moflxye82+&#10;JsHs25DdxvS/7xYKPQ4z8xtmtelMJVpqXGlZwWQcgSDOrC45V3C7vowWIJxH1lhZJgXf5GCz7vdW&#10;GGv74DO1F5+LAGEXo4LC+zqW0mUFGXRjWxMH79M2Bn2QTS51g48AN5WcRtGTNFhyWCiwpn1B2f3y&#10;ZRTMJ8ddkuJHcnrf6UObJLc0fTsqNRx02yUIT53/D/+1X7WC2fQZfs+EI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9xZrHAAAA3AAAAA8AAAAAAAAAAAAAAAAAmAIAAGRy&#10;cy9kb3ducmV2LnhtbFBLBQYAAAAABAAEAPUAAACMAwAAAAA=&#10;" fillcolor="#9dd3d9 [2885]" strokecolor="#3a8c95 [1605]" strokeweight="1pt">
                  <v:textbox>
                    <w:txbxContent>
                      <w:p w:rsidR="00806A00" w:rsidRDefault="001619DF" w:rsidP="00806A0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導航</w:t>
                        </w:r>
                      </w:p>
                    </w:txbxContent>
                  </v:textbox>
                </v:rect>
                <v:shape id="肘形接點 429" o:spid="_x0000_s1053" type="#_x0000_t34" style="position:absolute;left:27034;top:38007;width:1346;height:111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H/7cYAAADcAAAADwAAAGRycy9kb3ducmV2LnhtbESPQWvCQBSE70L/w/IKXqRulFKaNBtR&#10;QREq0ibF8yP7mgSzb0N2Nem/7wqFHoeZ+YZJV6NpxY1611hWsJhHIIhLqxuuFHwVu6dXEM4ja2wt&#10;k4IfcrDKHiYpJtoO/Em33FciQNglqKD2vkukdGVNBt3cdsTB+7a9QR9kX0nd4xDgppXLKHqRBhsO&#10;CzV2tK2pvORXo+DdnIw+57746DaXY3y2p/16mCk1fRzXbyA8jf4//Nc+aAXPyxjuZ8IR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h/+3GAAAA3AAAAA8AAAAAAAAA&#10;AAAAAAAAoQIAAGRycy9kb3ducmV2LnhtbFBLBQYAAAAABAAEAPkAAACUAwAAAAA=&#10;" strokecolor="#3494ba [3204]" strokeweight=".5pt"/>
                <v:shape id="肘形接點 430" o:spid="_x0000_s1054" type="#_x0000_t34" style="position:absolute;left:42221;top:38086;width:870;height:1029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7//sEAAADcAAAADwAAAGRycy9kb3ducmV2LnhtbERPTYvCMBC9C/sfwix401RXdKlGKcIu&#10;gge17sXb0IxNsZmUJlvrvzcHwePjfa82va1FR62vHCuYjBMQxIXTFZcK/s4/o28QPiBrrB2Tggd5&#10;2Kw/BitMtbvzibo8lCKGsE9RgQmhSaX0hSGLfuwa4shdXWsxRNiWUrd4j+G2ltMkmUuLFccGgw1t&#10;DRW3/N8qWFyT85ynF3P4zbPtvu+Oj2OXKTX87LMliEB9eItf7p1WMPuK8+OZeATk+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vv/+wQAAANwAAAAPAAAAAAAAAAAAAAAA&#10;AKECAABkcnMvZG93bnJldi54bWxQSwUGAAAAAAQABAD5AAAAjwMAAAAA&#10;" strokecolor="#3494ba [3204]" strokeweight=".5pt"/>
                <v:line id="直線接點 433" o:spid="_x0000_s1055" style="position:absolute;visibility:visible;mso-wrap-style:square" from="27988,39120" to="42536,39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ibPsUAAADcAAAADwAAAGRycy9kb3ducmV2LnhtbESPQWvCQBSE70L/w/IKvemmjViJWaUU&#10;LD0J1Xrw9si+ZGOzb9PsNon/3i0IHoeZ+YbJN6NtRE+drx0reJ4lIIgLp2uuFHwfttMlCB+QNTaO&#10;ScGFPGzWD5McM+0G/qJ+HyoRIewzVGBCaDMpfWHIop+5ljh6pesshii7SuoOhwi3jXxJkoW0WHNc&#10;MNjSu6HiZ/9nFfxisSV7On70yWD6dFG2u9fzSamnx/FtBSLQGO7hW/tTK5inKfyfiUd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8ibPsUAAADcAAAADwAAAAAAAAAA&#10;AAAAAAChAgAAZHJzL2Rvd25yZXYueG1sUEsFBgAAAAAEAAQA+QAAAJMDAAAAAA==&#10;" strokecolor="#3494ba [3204]" strokeweight=".5pt">
                  <v:stroke joinstyle="miter"/>
                </v:line>
                <v:line id="直線接點 434" o:spid="_x0000_s1056" style="position:absolute;visibility:visible;mso-wrap-style:square" from="35065,39199" to="35144,42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DSsUAAADcAAAADwAAAGRycy9kb3ducmV2LnhtbESPQWvCQBSE74L/YXlCb3VjFZWYjUjB&#10;0pNQWw/eHtlnNpp9m2a3Sfrv3ULB4zAz3zDZdrC16Kj1lWMFs2kCgrhwuuJSwdfn/nkNwgdkjbVj&#10;UvBLHrb5eJRhql3PH9QdQykihH2KCkwITSqlLwxZ9FPXEEfv4lqLIcq2lLrFPsJtLV+SZCktVhwX&#10;DDb0aqi4HX+sgm8s9mTPp7cu6U03X16aw+p6VuppMuw2IAIN4RH+b79rBYv5Av7OxCMg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EDSsUAAADcAAAADwAAAAAAAAAA&#10;AAAAAAChAgAAZHJzL2Rvd25yZXYueG1sUEsFBgAAAAAEAAQA+QAAAJMDAAAAAA==&#10;" strokecolor="#3494ba [3204]" strokeweight=".5pt">
                  <v:stroke joinstyle="miter"/>
                </v:line>
                <w10:wrap anchorx="margin"/>
              </v:group>
            </w:pict>
          </mc:Fallback>
        </mc:AlternateContent>
      </w:r>
      <w:r w:rsidR="003F7383"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16992" behindDoc="0" locked="0" layoutInCell="1" allowOverlap="1" wp14:anchorId="72C04C71" wp14:editId="564184F5">
                <wp:simplePos x="0" y="0"/>
                <wp:positionH relativeFrom="column">
                  <wp:posOffset>26114</wp:posOffset>
                </wp:positionH>
                <wp:positionV relativeFrom="paragraph">
                  <wp:posOffset>594985</wp:posOffset>
                </wp:positionV>
                <wp:extent cx="755015" cy="1404620"/>
                <wp:effectExtent l="0" t="0" r="0" b="0"/>
                <wp:wrapSquare wrapText="bothSides"/>
                <wp:docPr id="4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3F7383"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Arduino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C04C71" id="_x0000_s1057" type="#_x0000_t202" style="position:absolute;margin-left:2.05pt;margin-top:46.85pt;width:59.45pt;height:110.6pt;z-index:25211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3F7383"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Arduino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  <w:r w:rsidR="00FB681D">
        <w:rPr>
          <w:rFonts w:asciiTheme="majorEastAsia" w:eastAsiaTheme="majorEastAsia" w:hAnsiTheme="majorEastAsia"/>
        </w:rPr>
        <w:br/>
      </w:r>
    </w:p>
    <w:p w:rsidR="00635E8A" w:rsidRDefault="003F7383" w:rsidP="007638B9">
      <w:pPr>
        <w:spacing w:line="240" w:lineRule="auto"/>
        <w:rPr>
          <w:rFonts w:asciiTheme="majorEastAsia" w:eastAsiaTheme="majorEastAsia" w:hAnsiTheme="majorEastAsia"/>
        </w:rPr>
      </w:pPr>
      <w:r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7B268297" wp14:editId="0F6CD9CA">
                <wp:simplePos x="0" y="0"/>
                <wp:positionH relativeFrom="column">
                  <wp:posOffset>2776220</wp:posOffset>
                </wp:positionH>
                <wp:positionV relativeFrom="paragraph">
                  <wp:posOffset>200309</wp:posOffset>
                </wp:positionV>
                <wp:extent cx="755015" cy="1404620"/>
                <wp:effectExtent l="0" t="0" r="0" b="0"/>
                <wp:wrapNone/>
                <wp:docPr id="4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68297" id="_x0000_s1058" type="#_x0000_t202" style="position:absolute;margin-left:218.6pt;margin-top:15.75pt;width:59.45pt;height:110.6pt;z-index:25212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Reply</w:t>
                      </w:r>
                    </w:p>
                  </w:txbxContent>
                </v:textbox>
              </v:shape>
            </w:pict>
          </mc:Fallback>
        </mc:AlternateContent>
      </w:r>
      <w:r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7232" behindDoc="0" locked="0" layoutInCell="1" allowOverlap="1" wp14:anchorId="23DA1CD4" wp14:editId="0190C52A">
                <wp:simplePos x="0" y="0"/>
                <wp:positionH relativeFrom="column">
                  <wp:posOffset>2019632</wp:posOffset>
                </wp:positionH>
                <wp:positionV relativeFrom="paragraph">
                  <wp:posOffset>207651</wp:posOffset>
                </wp:positionV>
                <wp:extent cx="755015" cy="1404620"/>
                <wp:effectExtent l="0" t="0" r="0" b="0"/>
                <wp:wrapNone/>
                <wp:docPr id="46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1D464B" w:themeColor="accent2" w:themeShade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A1CD4" id="_x0000_s1059" type="#_x0000_t202" style="position:absolute;margin-left:159.05pt;margin-top:16.35pt;width:59.45pt;height:110.6pt;z-index:25212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1D464B" w:themeColor="accent2" w:themeShade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</w:p>
    <w:p w:rsidR="00FB681D" w:rsidRDefault="003F7383" w:rsidP="007638B9">
      <w:pPr>
        <w:spacing w:line="240" w:lineRule="auto"/>
        <w:rPr>
          <w:rFonts w:asciiTheme="majorEastAsia" w:eastAsiaTheme="majorEastAsia" w:hAnsiTheme="majorEastAsia"/>
        </w:rPr>
      </w:pPr>
      <w:r w:rsidRPr="003F7383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64E0567C" wp14:editId="0D62B4FB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890270" cy="1404620"/>
                <wp:effectExtent l="0" t="0" r="0" b="0"/>
                <wp:wrapSquare wrapText="bothSides"/>
                <wp:docPr id="4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2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7383" w:rsidRPr="003F7383" w:rsidRDefault="003F7383" w:rsidP="003F7383">
                            <w:pP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Web(</w:t>
                            </w:r>
                            <w:proofErr w:type="gramEnd"/>
                            <w:r>
                              <w:rPr>
                                <w:color w:val="3494BA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E0567C" id="_x0000_s1060" type="#_x0000_t202" style="position:absolute;margin-left:0;margin-top:20.35pt;width:70.1pt;height:110.6pt;z-index:2521231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" filled="f" stroked="f" strokeweight="1pt">
                <v:textbox style="mso-fit-shape-to-text:t">
                  <w:txbxContent>
                    <w:p w:rsidR="003F7383" w:rsidRPr="003F7383" w:rsidRDefault="003F7383" w:rsidP="003F7383">
                      <w:pPr>
                        <w:rPr>
                          <w:rFonts w:hint="eastAsia"/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Web(</w:t>
                      </w:r>
                      <w:proofErr w:type="gramEnd"/>
                      <w:r>
                        <w:rPr>
                          <w:color w:val="3494BA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B681D" w:rsidRDefault="00FB681D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B681D" w:rsidRDefault="00FB681D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B681D" w:rsidRDefault="003F7383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4232384</wp:posOffset>
                </wp:positionH>
                <wp:positionV relativeFrom="paragraph">
                  <wp:posOffset>219571</wp:posOffset>
                </wp:positionV>
                <wp:extent cx="0" cy="128536"/>
                <wp:effectExtent l="0" t="0" r="19050" b="24130"/>
                <wp:wrapNone/>
                <wp:docPr id="466" name="直線接點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85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59740" id="直線接點 466" o:spid="_x0000_s1026" style="position:absolute;flip:x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25pt,17.3pt" to="333.2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" strokecolor="#3494ba [3204]" strokeweight=".5pt">
                <v:stroke joinstyle="miter"/>
              </v:line>
            </w:pict>
          </mc:Fallback>
        </mc:AlternateContent>
      </w:r>
    </w:p>
    <w:p w:rsidR="00FB681D" w:rsidRDefault="00FB681D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B681D" w:rsidRDefault="00FB681D" w:rsidP="007638B9">
      <w:pPr>
        <w:spacing w:line="240" w:lineRule="auto"/>
        <w:rPr>
          <w:rFonts w:asciiTheme="majorEastAsia" w:eastAsiaTheme="majorEastAsia" w:hAnsiTheme="majorEastAsia"/>
        </w:rPr>
      </w:pPr>
      <w:bookmarkStart w:id="4" w:name="_GoBack"/>
      <w:bookmarkEnd w:id="4"/>
    </w:p>
    <w:p w:rsidR="00635E8A" w:rsidRP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5" w:name="_Toc440464413"/>
      <w:r>
        <w:rPr>
          <w:rFonts w:asciiTheme="majorEastAsia" w:eastAsiaTheme="majorEastAsia" w:hAnsiTheme="majorEastAsia" w:hint="eastAsia"/>
        </w:rPr>
        <w:lastRenderedPageBreak/>
        <w:t>硬體材料需求</w:t>
      </w:r>
      <w:bookmarkEnd w:id="5"/>
    </w:p>
    <w:p w:rsidR="00635E8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proofErr w:type="spellStart"/>
      <w:r w:rsidRPr="007638B9">
        <w:rPr>
          <w:rFonts w:hint="eastAsia"/>
          <w:sz w:val="24"/>
          <w:szCs w:val="24"/>
        </w:rPr>
        <w:t>Arduino</w:t>
      </w:r>
      <w:proofErr w:type="spellEnd"/>
      <w:r w:rsidRPr="007638B9">
        <w:rPr>
          <w:rFonts w:hint="eastAsia"/>
          <w:sz w:val="24"/>
          <w:szCs w:val="24"/>
        </w:rPr>
        <w:t xml:space="preserve"> UNO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麵包板 *</w:t>
      </w:r>
      <w:r w:rsidRPr="007638B9">
        <w:rPr>
          <w:sz w:val="24"/>
          <w:szCs w:val="24"/>
        </w:rPr>
        <w:t>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10 k ohm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電阻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5KG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電子秤套件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*</w:t>
      </w: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proofErr w:type="spellStart"/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Wi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F</w:t>
      </w: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i</w:t>
      </w:r>
      <w:proofErr w:type="spellEnd"/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模組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- </w:t>
      </w: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ESP8266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5V轉3.3V穩壓器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杜邦線(M/M), (F/M) 數條</w:t>
      </w:r>
    </w:p>
    <w:p w:rsidR="00635E8A" w:rsidRP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6" w:name="_Toc440464414"/>
      <w:r>
        <w:rPr>
          <w:rFonts w:asciiTheme="majorEastAsia" w:eastAsiaTheme="majorEastAsia" w:hAnsiTheme="majorEastAsia" w:hint="eastAsia"/>
        </w:rPr>
        <w:t>環境架設</w:t>
      </w:r>
      <w:bookmarkEnd w:id="6"/>
    </w:p>
    <w:p w:rsidR="00635E8A" w:rsidRPr="007638B9" w:rsidRDefault="0081441A" w:rsidP="007638B9">
      <w:pPr>
        <w:pStyle w:val="a0"/>
        <w:spacing w:line="240" w:lineRule="auto"/>
        <w:ind w:left="259" w:hanging="259"/>
        <w:rPr>
          <w:rFonts w:asciiTheme="majorEastAsia" w:eastAsiaTheme="majorEastAsia" w:hAnsiTheme="majorEastAsia"/>
          <w:sz w:val="24"/>
          <w:szCs w:val="24"/>
        </w:rPr>
      </w:pPr>
      <w:r w:rsidRPr="007638B9">
        <w:rPr>
          <w:rFonts w:hint="eastAsia"/>
          <w:sz w:val="24"/>
          <w:szCs w:val="24"/>
        </w:rPr>
        <w:t xml:space="preserve">安裝XAMPP - </w:t>
      </w:r>
      <w:hyperlink r:id="rId14" w:history="1">
        <w:r w:rsidRPr="007638B9">
          <w:rPr>
            <w:rStyle w:val="af6"/>
            <w:sz w:val="24"/>
            <w:szCs w:val="24"/>
          </w:rPr>
          <w:t>https://www.apachefriends.org/zh_tw/index.html</w:t>
        </w:r>
      </w:hyperlink>
    </w:p>
    <w:p w:rsid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7" w:name="_Toc440464415"/>
      <w:r>
        <w:rPr>
          <w:rFonts w:asciiTheme="majorEastAsia" w:eastAsiaTheme="majorEastAsia" w:hAnsiTheme="majorEastAsia" w:hint="eastAsia"/>
        </w:rPr>
        <w:t>A</w:t>
      </w:r>
      <w:r>
        <w:rPr>
          <w:rFonts w:asciiTheme="majorEastAsia" w:eastAsiaTheme="majorEastAsia" w:hAnsiTheme="majorEastAsia"/>
        </w:rPr>
        <w:t>rduino</w:t>
      </w:r>
      <w:bookmarkEnd w:id="7"/>
    </w:p>
    <w:p w:rsidR="00580656" w:rsidRPr="00840263" w:rsidRDefault="00580656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840263">
        <w:rPr>
          <w:rFonts w:asciiTheme="majorEastAsia" w:eastAsiaTheme="majorEastAsia" w:hAnsiTheme="majorEastAsia" w:hint="eastAsia"/>
          <w:sz w:val="24"/>
          <w:szCs w:val="24"/>
        </w:rPr>
        <w:t>偵測瓦斯桶的重量，並且將值傳到資料庫</w:t>
      </w:r>
    </w:p>
    <w:p w:rsidR="00AC70C8" w:rsidRPr="00635E8A" w:rsidRDefault="00AC70C8" w:rsidP="007638B9">
      <w:pPr>
        <w:pStyle w:val="2"/>
        <w:rPr>
          <w:rFonts w:asciiTheme="majorEastAsia" w:eastAsiaTheme="majorEastAsia" w:hAnsiTheme="majorEastAsia"/>
        </w:rPr>
      </w:pPr>
      <w:bookmarkStart w:id="8" w:name="_Toc440464416"/>
      <w:r>
        <w:rPr>
          <w:rFonts w:asciiTheme="majorEastAsia" w:eastAsiaTheme="majorEastAsia" w:hAnsiTheme="majorEastAsia" w:hint="eastAsia"/>
        </w:rPr>
        <w:t>接線</w:t>
      </w:r>
      <w:bookmarkEnd w:id="8"/>
    </w:p>
    <w:bookmarkStart w:id="9" w:name="_Toc440464417"/>
    <w:p w:rsidR="00635E8A" w:rsidRDefault="001A4142" w:rsidP="007638B9">
      <w:pPr>
        <w:pStyle w:val="3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40FA8590" wp14:editId="65E2B363">
                <wp:simplePos x="0" y="0"/>
                <wp:positionH relativeFrom="column">
                  <wp:posOffset>4057803</wp:posOffset>
                </wp:positionH>
                <wp:positionV relativeFrom="paragraph">
                  <wp:posOffset>1377772</wp:posOffset>
                </wp:positionV>
                <wp:extent cx="790041" cy="746150"/>
                <wp:effectExtent l="514350" t="323850" r="10160" b="15875"/>
                <wp:wrapNone/>
                <wp:docPr id="383" name="群組 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041" cy="746150"/>
                          <a:chOff x="-36575" y="0"/>
                          <a:chExt cx="735005" cy="950595"/>
                        </a:xfrm>
                      </wpg:grpSpPr>
                      <wps:wsp>
                        <wps:cNvPr id="384" name="直線圖說文字 2 384"/>
                        <wps:cNvSpPr/>
                        <wps:spPr>
                          <a:xfrm>
                            <a:off x="-36575" y="0"/>
                            <a:ext cx="735005" cy="95059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-43418"/>
                              <a:gd name="adj6" fmla="val -64861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1A4142">
                              <w:pPr>
                                <w:spacing w:before="100" w:beforeAutospacing="1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Shape 108"/>
                        <wps:cNvSpPr/>
                        <wps:spPr>
                          <a:xfrm>
                            <a:off x="0" y="21932"/>
                            <a:ext cx="550006" cy="86468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      </a:ext>
                          </a:extLst>
                        </wps:spPr>
                        <wps:txbx>
                          <w:txbxContent>
                            <w:p w:rsidR="00806A00" w:rsidRDefault="00806A00" w:rsidP="001A414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1 – 5V</w:t>
                              </w:r>
                            </w:p>
                            <w:p w:rsidR="00806A00" w:rsidRDefault="00806A00" w:rsidP="001A414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2 – 3.3V</w:t>
                              </w:r>
                            </w:p>
                            <w:p w:rsidR="00806A00" w:rsidRPr="00093026" w:rsidRDefault="00806A00" w:rsidP="001A414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3 - GND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FA8590" id="群組 383" o:spid="_x0000_s1061" style="position:absolute;margin-left:319.5pt;margin-top:108.5pt;width:62.2pt;height:58.75pt;z-index:252030976;mso-width-relative:margin;mso-height-relative:margin" coordorigin="-365" coordsize="7350,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直線圖說文字 2 384" o:spid="_x0000_s1062" type="#_x0000_t48" style="position:absolute;left:-365;width:7349;height:9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vh+sQA&#10;AADcAAAADwAAAGRycy9kb3ducmV2LnhtbESPwWrDMBBE74X8g9hAb7XsNrjGjRJKodBDckjSD1is&#10;rW1irYSl2mq/PgoEchxm5g2z3kYziIlG31tWUGQ5COLG6p5bBd+nz6cKhA/IGgfLpOCPPGw3i4c1&#10;1trOfKDpGFqRIOxrVNCF4GopfdORQZ9ZR5y8HzsaDEmOrdQjzgluBvmc56U02HNa6NDRR0fN+fhr&#10;FAz74txM7vV/Liu386GM++IQlXpcxvc3EIFiuIdv7S+t4KVawfVMOgJyc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4frEAAAA3AAAAA8AAAAAAAAAAAAAAAAAmAIAAGRycy9k&#10;b3ducmV2LnhtbFBLBQYAAAAABAAEAPUAAACJAwAAAAA=&#10;" adj="-14010,-9378,-4430,4224,-63" fillcolor="white [3212]" strokecolor="#8a1e1e" strokeweight="1pt">
                  <v:fill opacity="59624f"/>
                  <v:textbox>
                    <w:txbxContent>
                      <w:p w:rsidR="00806A00" w:rsidRDefault="00806A00" w:rsidP="001A4142">
                        <w:pPr>
                          <w:spacing w:before="100" w:beforeAutospacing="1" w:line="240" w:lineRule="auto"/>
                        </w:pPr>
                      </w:p>
                    </w:txbxContent>
                  </v:textbox>
                </v:shape>
                <v:rect id="Shape 108" o:spid="_x0000_s1063" style="position:absolute;top:219;width:5500;height:8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6wWMMA&#10;AADcAAAADwAAAGRycy9kb3ducmV2LnhtbESPQWsCMRSE74L/IbxCb5pUqSyrUUSwCO2ltvT8unm7&#10;WUxe1k2q23/fFASPw8x8w6w2g3fiQn1sA2t4mioQxFUwLTcaPj/2kwJETMgGXWDS8EsRNuvxaIWl&#10;CVd+p8sxNSJDOJaowabUlVLGypLHOA0dcfbq0HtMWfaNND1eM9w7OVNqIT22nBcsdrSzVJ2OP16D&#10;23dK0ff59c01bmFl/bV9qb3Wjw/Ddgki0ZDu4Vv7YDTMi2f4P5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6wWMMAAADcAAAADwAAAAAAAAAAAAAAAACYAgAAZHJzL2Rv&#10;d25yZXYueG1sUEsFBgAAAAAEAAQA9QAAAIgDAAAAAA==&#10;" filled="f" stroked="f" strokeweight="1pt">
                  <v:stroke miterlimit="4"/>
                  <v:textbox inset="4pt,4pt,4pt,4pt">
                    <w:txbxContent>
                      <w:p w:rsidR="00806A00" w:rsidRDefault="00806A00" w:rsidP="001A4142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1 – 5V</w:t>
                        </w:r>
                      </w:p>
                      <w:p w:rsidR="00806A00" w:rsidRDefault="00806A00" w:rsidP="001A4142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2 – 3.3V</w:t>
                        </w:r>
                      </w:p>
                      <w:p w:rsidR="00806A00" w:rsidRPr="00093026" w:rsidRDefault="00806A00" w:rsidP="001A4142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3 - GND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67B8BBA6" wp14:editId="3503B967">
                <wp:simplePos x="0" y="0"/>
                <wp:positionH relativeFrom="column">
                  <wp:posOffset>2782163</wp:posOffset>
                </wp:positionH>
                <wp:positionV relativeFrom="paragraph">
                  <wp:posOffset>1098652</wp:posOffset>
                </wp:positionV>
                <wp:extent cx="869950" cy="380365"/>
                <wp:effectExtent l="0" t="0" r="0" b="635"/>
                <wp:wrapTopAndBottom/>
                <wp:docPr id="37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Pr="00F57AE4" w:rsidRDefault="00806A00" w:rsidP="00F57AE4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F57AE4">
                              <w:rPr>
                                <w:rFonts w:ascii="Helvetica" w:hAnsi="Helvetica" w:cs="Helvetica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LD-1117</w:t>
                            </w:r>
                          </w:p>
                          <w:p w:rsidR="00806A00" w:rsidRDefault="00806A00" w:rsidP="00F57A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8BBA6" id="_x0000_s1064" type="#_x0000_t202" style="position:absolute;margin-left:219.05pt;margin-top:86.5pt;width:68.5pt;height:29.95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" filled="f" stroked="f">
                <v:textbox>
                  <w:txbxContent>
                    <w:p w:rsidR="00806A00" w:rsidRPr="00F57AE4" w:rsidRDefault="00806A00" w:rsidP="00F57AE4">
                      <w:pPr>
                        <w:rPr>
                          <w:rFonts w:ascii="Helvetica" w:hAnsi="Helvetica" w:cs="Helvetica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F57AE4">
                        <w:rPr>
                          <w:rFonts w:ascii="Helvetica" w:hAnsi="Helvetica" w:cs="Helvetica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LD-1117</w:t>
                      </w:r>
                    </w:p>
                    <w:p w:rsidR="00806A00" w:rsidRDefault="00806A00" w:rsidP="00F57AE4"/>
                  </w:txbxContent>
                </v:textbox>
                <w10:wrap type="topAndBottom"/>
              </v:shape>
            </w:pict>
          </mc:Fallback>
        </mc:AlternateContent>
      </w:r>
      <w:r w:rsidRPr="00F57AE4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AEC860C" wp14:editId="0EDF6E34">
                <wp:simplePos x="0" y="0"/>
                <wp:positionH relativeFrom="column">
                  <wp:posOffset>3436315</wp:posOffset>
                </wp:positionH>
                <wp:positionV relativeFrom="paragraph">
                  <wp:posOffset>427025</wp:posOffset>
                </wp:positionV>
                <wp:extent cx="219456" cy="629031"/>
                <wp:effectExtent l="0" t="0" r="28575" b="19050"/>
                <wp:wrapNone/>
                <wp:docPr id="382" name="矩形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6290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4C815" id="矩形 382" o:spid="_x0000_s1026" style="position:absolute;margin-left:270.6pt;margin-top:33.6pt;width:17.3pt;height:49.5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" filled="f" strokecolor="#8a1e1e" strokeweight="1.5pt"/>
            </w:pict>
          </mc:Fallback>
        </mc:AlternateContent>
      </w:r>
      <w:r w:rsidR="00F57AE4" w:rsidRPr="00F57AE4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2C936D79" wp14:editId="2EDB97B8">
                <wp:simplePos x="0" y="0"/>
                <wp:positionH relativeFrom="column">
                  <wp:posOffset>-1830</wp:posOffset>
                </wp:positionH>
                <wp:positionV relativeFrom="paragraph">
                  <wp:posOffset>390449</wp:posOffset>
                </wp:positionV>
                <wp:extent cx="285293" cy="752653"/>
                <wp:effectExtent l="0" t="0" r="19685" b="28575"/>
                <wp:wrapNone/>
                <wp:docPr id="376" name="矩形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7526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85CDC" id="矩形 376" o:spid="_x0000_s1026" style="position:absolute;margin-left:-.15pt;margin-top:30.75pt;width:22.45pt;height:59.2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" filled="f" strokecolor="#8a1e1e" strokeweight="1.5pt"/>
            </w:pict>
          </mc:Fallback>
        </mc:AlternateContent>
      </w:r>
      <w:r w:rsidR="00F57AE4"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395842BD" wp14:editId="0A051EC9">
                <wp:simplePos x="0" y="0"/>
                <wp:positionH relativeFrom="column">
                  <wp:posOffset>188214</wp:posOffset>
                </wp:positionH>
                <wp:positionV relativeFrom="paragraph">
                  <wp:posOffset>1056005</wp:posOffset>
                </wp:positionV>
                <wp:extent cx="869950" cy="380365"/>
                <wp:effectExtent l="0" t="0" r="0" b="635"/>
                <wp:wrapTopAndBottom/>
                <wp:docPr id="37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F57AE4">
                            <w:r w:rsidRPr="007638B9">
                              <w:rPr>
                                <w:rFonts w:ascii="Helvetica" w:hAnsi="Helvetica" w:cs="Helvetica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ESP8266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42BD" id="_x0000_s1065" type="#_x0000_t202" style="position:absolute;margin-left:14.8pt;margin-top:83.15pt;width:68.5pt;height:29.95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" filled="f" stroked="f">
                <v:textbox>
                  <w:txbxContent>
                    <w:p w:rsidR="00806A00" w:rsidRDefault="00806A00" w:rsidP="00F57AE4">
                      <w:r w:rsidRPr="007638B9">
                        <w:rPr>
                          <w:rFonts w:ascii="Helvetica" w:hAnsi="Helvetica" w:cs="Helvetica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ESP8266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70C8">
        <w:rPr>
          <w:rFonts w:asciiTheme="majorEastAsia" w:eastAsiaTheme="majorEastAsia" w:hAnsiTheme="majorEastAsia" w:hint="eastAsia"/>
        </w:rPr>
        <w:t>W</w:t>
      </w:r>
      <w:r w:rsidR="00AC70C8">
        <w:rPr>
          <w:rFonts w:asciiTheme="majorEastAsia" w:eastAsiaTheme="majorEastAsia" w:hAnsiTheme="majorEastAsia"/>
        </w:rPr>
        <w:t>iFi</w:t>
      </w:r>
      <w:r w:rsidR="00AC70C8">
        <w:rPr>
          <w:rFonts w:asciiTheme="majorEastAsia" w:eastAsiaTheme="majorEastAsia" w:hAnsiTheme="majorEastAsia" w:hint="eastAsia"/>
        </w:rPr>
        <w:t>模組</w:t>
      </w:r>
      <w:bookmarkEnd w:id="9"/>
    </w:p>
    <w:p w:rsidR="00603F24" w:rsidRDefault="001A4142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4B1E0D19" wp14:editId="5AE949E7">
                <wp:simplePos x="0" y="0"/>
                <wp:positionH relativeFrom="column">
                  <wp:posOffset>341808</wp:posOffset>
                </wp:positionH>
                <wp:positionV relativeFrom="paragraph">
                  <wp:posOffset>1204004</wp:posOffset>
                </wp:positionV>
                <wp:extent cx="1016812" cy="950595"/>
                <wp:effectExtent l="209550" t="361950" r="0" b="20955"/>
                <wp:wrapNone/>
                <wp:docPr id="381" name="群組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812" cy="950595"/>
                          <a:chOff x="-36575" y="0"/>
                          <a:chExt cx="1016812" cy="950595"/>
                        </a:xfrm>
                      </wpg:grpSpPr>
                      <wps:wsp>
                        <wps:cNvPr id="377" name="直線圖說文字 2 377"/>
                        <wps:cNvSpPr/>
                        <wps:spPr>
                          <a:xfrm>
                            <a:off x="-36575" y="0"/>
                            <a:ext cx="980008" cy="95059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-38801"/>
                              <a:gd name="adj6" fmla="val -20813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57AE4">
                              <w:pPr>
                                <w:spacing w:before="100" w:beforeAutospacing="1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hape 108"/>
                        <wps:cNvSpPr/>
                        <wps:spPr>
                          <a:xfrm>
                            <a:off x="0" y="21940"/>
                            <a:ext cx="484505" cy="90487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      </a:ext>
                          </a:extLst>
                        </wps:spPr>
                        <wps:txbx>
                          <w:txbxContent>
                            <w:p w:rsidR="00806A00" w:rsidRPr="00093026" w:rsidRDefault="00806A00" w:rsidP="00093026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093026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UTXD</w:t>
                              </w:r>
                            </w:p>
                            <w:p w:rsidR="00806A00" w:rsidRPr="00093026" w:rsidRDefault="00806A00" w:rsidP="00093026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093026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CH_PD</w:t>
                              </w:r>
                            </w:p>
                            <w:p w:rsidR="00806A00" w:rsidRPr="00093026" w:rsidRDefault="00806A00" w:rsidP="00093026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093026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RST</w:t>
                              </w:r>
                            </w:p>
                            <w:p w:rsidR="00806A00" w:rsidRPr="00093026" w:rsidRDefault="00806A00" w:rsidP="00093026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093026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VCC</w:t>
                              </w:r>
                            </w:p>
                          </w:txbxContent>
                        </wps:txbx>
                        <wps:bodyPr wrap="none" lIns="50800" tIns="50800" rIns="50800" bIns="50800" numCol="1" anchor="ctr">
                          <a:spAutoFit/>
                        </wps:bodyPr>
                      </wps:wsp>
                      <wps:wsp>
                        <wps:cNvPr id="380" name="Shape 108"/>
                        <wps:cNvSpPr/>
                        <wps:spPr>
                          <a:xfrm>
                            <a:off x="482803" y="14630"/>
                            <a:ext cx="497434" cy="8705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      </a:ext>
                          </a:extLst>
                        </wps:spPr>
                        <wps:txbx>
                          <w:txbxContent>
                            <w:p w:rsidR="00806A00" w:rsidRPr="001A4142" w:rsidRDefault="00806A00" w:rsidP="001A4142">
                              <w:pPr>
                                <w:pStyle w:val="Web"/>
                                <w:spacing w:before="0"/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GND</w:t>
                              </w: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br/>
                                <w:t>GPIO2</w:t>
                              </w: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br/>
                                <w:t>GPIO0</w:t>
                              </w:r>
                              <w:r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br/>
                              </w:r>
                              <w:r w:rsidRPr="001A4142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URXD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B1E0D19" id="群組 381" o:spid="_x0000_s1066" style="position:absolute;margin-left:26.9pt;margin-top:94.8pt;width:80.05pt;height:74.85pt;z-index:252026880;mso-width-relative:margin" coordorigin="-365" coordsize="10168,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">
                <v:shape id="直線圖說文字 2 377" o:spid="_x0000_s1067" type="#_x0000_t48" style="position:absolute;left:-365;width:9799;height:9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4DGMQA&#10;AADcAAAADwAAAGRycy9kb3ducmV2LnhtbESPzYvCMBTE7wv+D+EJ3ta0u6BSjSJ+oYc9+AHi7dE8&#10;22LzUpKo9b83Cwt7HGbmN8xk1ppaPMj5yrKCtJ+AIM6trrhQcDquP0cgfEDWWFsmBS/yMJt2PiaY&#10;afvkPT0OoRARwj5DBWUITSalz0sy6Pu2IY7e1TqDIUpXSO3wGeGmll9JMpAGK44LJTa0KCm/He5G&#10;wSVdXe/LtTnu2k36s2LjzlvplOp12/kYRKA2/If/2lut4Hs4hN8z8QjI6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+AxjEAAAA3AAAAA8AAAAAAAAAAAAAAAAAmAIAAGRycy9k&#10;b3ducmV2LnhtbFBLBQYAAAAABAAEAPUAAACJAwAAAAA=&#10;" adj="-4496,-8381,-4430,4224,-63" fillcolor="white [3212]" strokecolor="#8a1e1e" strokeweight="1pt">
                  <v:fill opacity="59624f"/>
                  <v:textbox>
                    <w:txbxContent>
                      <w:p w:rsidR="00806A00" w:rsidRDefault="00806A00" w:rsidP="00F57AE4">
                        <w:pPr>
                          <w:spacing w:before="100" w:beforeAutospacing="1" w:line="240" w:lineRule="auto"/>
                        </w:pPr>
                      </w:p>
                    </w:txbxContent>
                  </v:textbox>
                </v:shape>
                <v:rect id="Shape 108" o:spid="_x0000_s1068" style="position:absolute;top:219;width:4845;height:9049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LRcEA&#10;AADcAAAADwAAAGRycy9kb3ducmV2LnhtbERPy4rCMBTdC/MP4Q64EU1V8FGNMgiCuPK5cHdprm2x&#10;uek0sa1/bxaCy8N5L9etKURNlcstKxgOIhDEidU5pwou521/BsJ5ZI2FZVLwIgfr1U9nibG2DR+p&#10;PvlUhBB2MSrIvC9jKV2SkUE3sCVx4O62MugDrFKpK2xCuCnkKIom0mDOoSHDkjYZJY/T0yiYXieN&#10;fPSi+Xl0/T+Um/q2f7U3pbq/7d8ChKfWf8Uf904rGE/D2nAmHAG5e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MC0XBAAAA3AAAAA8AAAAAAAAAAAAAAAAAmAIAAGRycy9kb3du&#10;cmV2LnhtbFBLBQYAAAAABAAEAPUAAACGAwAAAAA=&#10;" filled="f" stroked="f" strokeweight="1pt">
                  <v:stroke miterlimit="4"/>
                  <v:textbox style="mso-fit-shape-to-text:t" inset="4pt,4pt,4pt,4pt">
                    <w:txbxContent>
                      <w:p w:rsidR="00806A00" w:rsidRPr="00093026" w:rsidRDefault="00806A00" w:rsidP="00093026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093026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UTXD</w:t>
                        </w:r>
                      </w:p>
                      <w:p w:rsidR="00806A00" w:rsidRPr="00093026" w:rsidRDefault="00806A00" w:rsidP="00093026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093026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CH_PD</w:t>
                        </w:r>
                      </w:p>
                      <w:p w:rsidR="00806A00" w:rsidRPr="00093026" w:rsidRDefault="00806A00" w:rsidP="00093026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093026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RST</w:t>
                        </w:r>
                      </w:p>
                      <w:p w:rsidR="00806A00" w:rsidRPr="00093026" w:rsidRDefault="00806A00" w:rsidP="00093026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093026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VCC</w:t>
                        </w:r>
                      </w:p>
                    </w:txbxContent>
                  </v:textbox>
                </v:rect>
                <v:rect id="Shape 108" o:spid="_x0000_s1069" style="position:absolute;left:4828;top:146;width:4974;height:8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kTwMAA&#10;AADcAAAADwAAAGRycy9kb3ducmV2LnhtbERPy2oCMRTdC/2HcAvunKQKIlOjSEEp2I0PXN9O7kyG&#10;JjfTSarj3zcLweXhvJfrwTtxpT62gTW8FQoEcRVMy42G82k7WYCICdmgC0wa7hRhvXoZLbE04cYH&#10;uh5TI3IIxxI12JS6UspYWfIYi9ARZ64OvceUYd9I0+Mth3snp0rNpceWc4PFjj4sVT/HP6/BbTul&#10;6Pt3/+UaN7eyvmx2tdd6/Dps3kEkGtJT/HB/Gg2zRZ6fz+Qj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kTwMAAAADcAAAADwAAAAAAAAAAAAAAAACYAgAAZHJzL2Rvd25y&#10;ZXYueG1sUEsFBgAAAAAEAAQA9QAAAIUDAAAAAA==&#10;" filled="f" stroked="f" strokeweight="1pt">
                  <v:stroke miterlimit="4"/>
                  <v:textbox inset="4pt,4pt,4pt,4pt">
                    <w:txbxContent>
                      <w:p w:rsidR="00806A00" w:rsidRPr="001A4142" w:rsidRDefault="00806A00" w:rsidP="001A4142">
                        <w:pPr>
                          <w:pStyle w:val="Web"/>
                          <w:spacing w:before="0"/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GND</w:t>
                        </w: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br/>
                          <w:t>GPIO2</w:t>
                        </w: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br/>
                          <w:t>GPIO0</w:t>
                        </w:r>
                        <w:r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br/>
                        </w:r>
                        <w:r w:rsidRPr="001A4142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URXD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57AE4" w:rsidRPr="00F57AE4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2014592" behindDoc="0" locked="0" layoutInCell="1" allowOverlap="1" wp14:anchorId="42C50A3F" wp14:editId="1C26D8DF">
            <wp:simplePos x="0" y="0"/>
            <wp:positionH relativeFrom="column">
              <wp:posOffset>-1905</wp:posOffset>
            </wp:positionH>
            <wp:positionV relativeFrom="paragraph">
              <wp:posOffset>84455</wp:posOffset>
            </wp:positionV>
            <wp:extent cx="1280160" cy="758190"/>
            <wp:effectExtent l="0" t="0" r="0" b="3810"/>
            <wp:wrapTopAndBottom/>
            <wp:docPr id="371" name="WiFi Serial Transceiver Module_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Fi Serial Transceiver Module_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280160" cy="7581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57AE4" w:rsidRPr="00F57AE4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2011520" behindDoc="1" locked="0" layoutInCell="1" allowOverlap="1" wp14:anchorId="195AAF84" wp14:editId="470C1FE3">
            <wp:simplePos x="0" y="0"/>
            <wp:positionH relativeFrom="column">
              <wp:posOffset>2382418</wp:posOffset>
            </wp:positionH>
            <wp:positionV relativeFrom="paragraph">
              <wp:posOffset>84455</wp:posOffset>
            </wp:positionV>
            <wp:extent cx="2317115" cy="753110"/>
            <wp:effectExtent l="0" t="0" r="6985" b="8890"/>
            <wp:wrapNone/>
            <wp:docPr id="37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1711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7AE4">
        <w:rPr>
          <w:rFonts w:asciiTheme="majorEastAsia" w:eastAsiaTheme="majorEastAsia" w:hAnsiTheme="majorEastAsia"/>
        </w:rPr>
        <w:br/>
      </w:r>
      <w:r w:rsidR="00F57AE4">
        <w:rPr>
          <w:rFonts w:asciiTheme="majorEastAsia" w:eastAsiaTheme="majorEastAsia" w:hAnsiTheme="majorEastAsia"/>
        </w:rPr>
        <w:br/>
      </w:r>
      <w:r w:rsidR="00F57AE4"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/>
        </w:rPr>
        <w:br/>
      </w:r>
    </w:p>
    <w:tbl>
      <w:tblPr>
        <w:tblStyle w:val="1-1"/>
        <w:tblW w:w="0" w:type="auto"/>
        <w:tblLook w:val="0000" w:firstRow="0" w:lastRow="0" w:firstColumn="0" w:lastColumn="0" w:noHBand="0" w:noVBand="0"/>
      </w:tblPr>
      <w:tblGrid>
        <w:gridCol w:w="2877"/>
        <w:gridCol w:w="2877"/>
        <w:gridCol w:w="2876"/>
      </w:tblGrid>
      <w:tr w:rsidR="00603F24" w:rsidTr="00603F24">
        <w:tc>
          <w:tcPr>
            <w:tcW w:w="2880" w:type="dxa"/>
            <w:shd w:val="clear" w:color="auto" w:fill="276E8B" w:themeFill="accent1" w:themeFillShade="BF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FFFFFF" w:themeColor="background1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FFFFFF" w:themeColor="background1"/>
              </w:rPr>
              <w:lastRenderedPageBreak/>
              <w:t>ESP8266</w:t>
            </w:r>
          </w:p>
        </w:tc>
        <w:tc>
          <w:tcPr>
            <w:tcW w:w="2880" w:type="dxa"/>
            <w:shd w:val="clear" w:color="auto" w:fill="276E8B" w:themeFill="accent1" w:themeFillShade="BF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FFFFFF" w:themeColor="background1"/>
              </w:rPr>
            </w:pPr>
            <w:proofErr w:type="spellStart"/>
            <w:r w:rsidRPr="00603F24">
              <w:rPr>
                <w:rFonts w:asciiTheme="majorEastAsia" w:eastAsiaTheme="majorEastAsia" w:hAnsiTheme="majorEastAsia"/>
                <w:b/>
                <w:bCs/>
                <w:color w:val="FFFFFF" w:themeColor="background1"/>
              </w:rPr>
              <w:t>Arduino</w:t>
            </w:r>
            <w:proofErr w:type="spellEnd"/>
          </w:p>
        </w:tc>
        <w:tc>
          <w:tcPr>
            <w:tcW w:w="2880" w:type="dxa"/>
            <w:shd w:val="clear" w:color="auto" w:fill="276E8B" w:themeFill="accent1" w:themeFillShade="BF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FFFFFF" w:themeColor="background1"/>
              </w:rPr>
            </w:pPr>
            <w:r w:rsidRPr="00603F24">
              <w:rPr>
                <w:rFonts w:asciiTheme="majorEastAsia" w:eastAsiaTheme="majorEastAsia" w:hAnsiTheme="majorEastAsia"/>
                <w:b/>
                <w:bCs/>
                <w:color w:val="FFFFFF" w:themeColor="background1"/>
              </w:rPr>
              <w:t>LD-1117</w:t>
            </w:r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3A8D96" w:themeColor="accent2" w:themeShade="8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3A8D96" w:themeColor="accent2" w:themeShade="80"/>
              </w:rPr>
              <w:t>UTXD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3A8D96" w:themeColor="accent2" w:themeShade="8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3A8D96" w:themeColor="accent2" w:themeShade="80"/>
              </w:rPr>
              <w:t>RX</w:t>
            </w:r>
          </w:p>
        </w:tc>
        <w:tc>
          <w:tcPr>
            <w:tcW w:w="2880" w:type="dxa"/>
          </w:tcPr>
          <w:p w:rsid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3A8D96" w:themeColor="accent2" w:themeShade="8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3A8D96" w:themeColor="accent2" w:themeShade="80"/>
              </w:rPr>
              <w:t>URXD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3A8D96" w:themeColor="accent2" w:themeShade="8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3A8D96" w:themeColor="accent2" w:themeShade="80"/>
              </w:rPr>
              <w:t>TX</w:t>
            </w:r>
          </w:p>
        </w:tc>
        <w:tc>
          <w:tcPr>
            <w:tcW w:w="2880" w:type="dxa"/>
          </w:tcPr>
          <w:p w:rsid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03F24" w:rsidTr="00603F24">
        <w:tc>
          <w:tcPr>
            <w:tcW w:w="2880" w:type="dxa"/>
          </w:tcPr>
          <w:p w:rsid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80000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800000"/>
              </w:rPr>
              <w:t>5V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800000"/>
              </w:rPr>
            </w:pPr>
            <w:proofErr w:type="spellStart"/>
            <w:r w:rsidRPr="00603F24">
              <w:rPr>
                <w:rFonts w:asciiTheme="majorEastAsia" w:eastAsiaTheme="majorEastAsia" w:hAnsiTheme="majorEastAsia" w:hint="eastAsia"/>
                <w:b/>
                <w:color w:val="800000"/>
              </w:rPr>
              <w:t>V_in</w:t>
            </w:r>
            <w:proofErr w:type="spellEnd"/>
          </w:p>
        </w:tc>
      </w:tr>
      <w:tr w:rsidR="00603F24" w:rsidTr="00603F24">
        <w:tc>
          <w:tcPr>
            <w:tcW w:w="2880" w:type="dxa"/>
          </w:tcPr>
          <w:p w:rsid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80000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800000"/>
              </w:rPr>
              <w:t>GND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800000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800000"/>
              </w:rPr>
              <w:t>GND</w:t>
            </w:r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CH_PD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proofErr w:type="spellStart"/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V_out</w:t>
            </w:r>
            <w:proofErr w:type="spellEnd"/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VCC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proofErr w:type="spellStart"/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V_out</w:t>
            </w:r>
            <w:proofErr w:type="spellEnd"/>
          </w:p>
        </w:tc>
      </w:tr>
      <w:tr w:rsidR="00603F24" w:rsidTr="00603F24"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GND</w:t>
            </w: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</w:p>
        </w:tc>
        <w:tc>
          <w:tcPr>
            <w:tcW w:w="2880" w:type="dxa"/>
          </w:tcPr>
          <w:p w:rsidR="00603F24" w:rsidRPr="00603F24" w:rsidRDefault="00603F24" w:rsidP="00603F24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color w:val="EA5908"/>
              </w:rPr>
            </w:pPr>
            <w:r w:rsidRPr="00603F24">
              <w:rPr>
                <w:rFonts w:asciiTheme="majorEastAsia" w:eastAsiaTheme="majorEastAsia" w:hAnsiTheme="majorEastAsia" w:hint="eastAsia"/>
                <w:b/>
                <w:color w:val="EA5908"/>
              </w:rPr>
              <w:t>GND</w:t>
            </w:r>
          </w:p>
        </w:tc>
      </w:tr>
    </w:tbl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0" w:name="_Toc440464418"/>
      <w:r>
        <w:rPr>
          <w:rFonts w:asciiTheme="majorEastAsia" w:eastAsiaTheme="majorEastAsia" w:hAnsiTheme="majorEastAsia" w:hint="eastAsia"/>
        </w:rPr>
        <w:t>電子秤</w:t>
      </w:r>
      <w:r w:rsidR="00603F24">
        <w:rPr>
          <w:rFonts w:asciiTheme="majorEastAsia" w:eastAsiaTheme="majorEastAsia" w:hAnsiTheme="majorEastAsia" w:hint="eastAsia"/>
        </w:rPr>
        <w:t>套件</w:t>
      </w:r>
      <w:bookmarkEnd w:id="10"/>
    </w:p>
    <w:p w:rsidR="00AC70C8" w:rsidRPr="006E417B" w:rsidRDefault="006E417B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anchor distT="0" distB="0" distL="114300" distR="114300" simplePos="0" relativeHeight="252052480" behindDoc="0" locked="0" layoutInCell="1" allowOverlap="1" wp14:anchorId="0478ABE0" wp14:editId="24667430">
            <wp:simplePos x="0" y="0"/>
            <wp:positionH relativeFrom="column">
              <wp:posOffset>-1905</wp:posOffset>
            </wp:positionH>
            <wp:positionV relativeFrom="paragraph">
              <wp:posOffset>3061335</wp:posOffset>
            </wp:positionV>
            <wp:extent cx="1837690" cy="1447800"/>
            <wp:effectExtent l="19050" t="19050" r="10160" b="19050"/>
            <wp:wrapTopAndBottom/>
            <wp:docPr id="415" name="圖片 415" descr="C:\Users\anick\Desktop\6111aa09-61ce-4b0f-962a-3df258fcf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ck\Desktop\6111aa09-61ce-4b0f-962a-3df258fcf9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938"/>
                    <a:stretch/>
                  </pic:blipFill>
                  <pic:spPr bwMode="auto">
                    <a:xfrm>
                      <a:off x="0" y="0"/>
                      <a:ext cx="183769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8A9"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040192" behindDoc="0" locked="0" layoutInCell="1" allowOverlap="1" wp14:anchorId="6375C68B" wp14:editId="384EA03B">
                <wp:simplePos x="0" y="0"/>
                <wp:positionH relativeFrom="column">
                  <wp:posOffset>2455545</wp:posOffset>
                </wp:positionH>
                <wp:positionV relativeFrom="paragraph">
                  <wp:posOffset>1508811</wp:posOffset>
                </wp:positionV>
                <wp:extent cx="1185291" cy="980237"/>
                <wp:effectExtent l="0" t="342900" r="681990" b="10795"/>
                <wp:wrapNone/>
                <wp:docPr id="398" name="群組 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185291" cy="980237"/>
                          <a:chOff x="-36575" y="0"/>
                          <a:chExt cx="735005" cy="950595"/>
                        </a:xfrm>
                      </wpg:grpSpPr>
                      <wps:wsp>
                        <wps:cNvPr id="399" name="直線圖說文字 2 399"/>
                        <wps:cNvSpPr/>
                        <wps:spPr>
                          <a:xfrm>
                            <a:off x="-36575" y="0"/>
                            <a:ext cx="735005" cy="95059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42"/>
                              <a:gd name="adj4" fmla="val -20500"/>
                              <a:gd name="adj5" fmla="val -34937"/>
                              <a:gd name="adj6" fmla="val -56363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2928A9">
                              <w:pPr>
                                <w:spacing w:before="100" w:beforeAutospacing="1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Shape 108"/>
                        <wps:cNvSpPr/>
                        <wps:spPr>
                          <a:xfrm>
                            <a:off x="-16" y="21915"/>
                            <a:ext cx="670177" cy="87487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      </a:ext>
                          </a:extLst>
                        </wps:spPr>
                        <wps:txbx>
                          <w:txbxContent>
                            <w:p w:rsidR="00806A00" w:rsidRPr="00093026" w:rsidRDefault="00806A00" w:rsidP="002928A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2928A9">
                                <w:rPr>
                                  <w:rFonts w:asciiTheme="majorEastAsia" w:eastAsiaTheme="majorEastAsia" w:hAnsiTheme="majorEastAsia" w:cs="Helvetica Neue" w:hint="eastAsia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穩壓器</w:t>
                              </w:r>
                              <w:r w:rsidRPr="002928A9">
                                <w:rPr>
                                  <w:rFonts w:asciiTheme="majorEastAsia" w:eastAsiaTheme="majorEastAsia" w:hAnsiTheme="majorEastAsia" w:cs="Helvetica Neue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+數位類比轉換器+時脈晶片所構成，電壓轉換與A/D轉換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5C68B" id="群組 398" o:spid="_x0000_s1070" style="position:absolute;margin-left:193.35pt;margin-top:118.8pt;width:93.35pt;height:77.2pt;flip:x;z-index:252040192;mso-width-relative:margin;mso-height-relative:margin" coordorigin="-365" coordsize="7350,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">
                <v:shape id="直線圖說文字 2 399" o:spid="_x0000_s1071" type="#_x0000_t48" style="position:absolute;left:-365;width:7349;height:9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hS/scA&#10;AADcAAAADwAAAGRycy9kb3ducmV2LnhtbESP3WrCQBSE7wt9h+UUelc3VZAas5EiirUUxB8U7w7Z&#10;YzZt9mzIrpq+fbcgeDnMzDdMNulsLS7U+sqxgtdeAoK4cLriUsFuO395A+EDssbaMSn4JQ+T/PEh&#10;w1S7K6/psgmliBD2KSowITSplL4wZNH3XEMcvZNrLYYo21LqFq8RbmvZT5KhtFhxXDDY0NRQ8bM5&#10;WwXTzx3NE3PSw9n+uF597xdfy3BQ6vmpex+DCNSFe/jW/tAKBqMR/J+JR0D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4Uv7HAAAA3AAAAA8AAAAAAAAAAAAAAAAAmAIAAGRy&#10;cy9kb3ducmV2LnhtbFBLBQYAAAAABAAEAPUAAACMAwAAAAA=&#10;" adj="-12174,-7546,-4428,4221,-63" fillcolor="white [3212]" strokecolor="#8a1e1e" strokeweight="1pt">
                  <v:fill opacity="59624f"/>
                  <v:textbox>
                    <w:txbxContent>
                      <w:p w:rsidR="00806A00" w:rsidRDefault="00806A00" w:rsidP="002928A9">
                        <w:pPr>
                          <w:spacing w:before="100" w:beforeAutospacing="1" w:line="240" w:lineRule="auto"/>
                        </w:pPr>
                      </w:p>
                    </w:txbxContent>
                  </v:textbox>
                </v:shape>
                <v:rect id="Shape 108" o:spid="_x0000_s1072" style="position:absolute;top:219;width:6701;height:87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Dd/8AA&#10;AADcAAAADwAAAGRycy9kb3ducmV2LnhtbERPyWrDMBC9B/oPYgq9xVJDCcGNYkwhpdBestDz1Bpb&#10;ptLItZTE/fvoEMjx8fZ1NXknzjTGPrCG50KBIG6C6bnTcDxs5ysQMSEbdIFJwz9FqDYPszWWJlx4&#10;R+d96kQO4ViiBpvSUEoZG0seYxEG4sy1YfSYMhw7aUa85HDv5EKppfTYc26wONCbpeZ3f/Ia3HZQ&#10;in7+Pr9c55ZWtt/1e+u1fnqc6lcQiaZ0F9/cH0bDi8rz85l8BOTm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Dd/8AAAADcAAAADwAAAAAAAAAAAAAAAACYAgAAZHJzL2Rvd25y&#10;ZXYueG1sUEsFBgAAAAAEAAQA9QAAAIUDAAAAAA==&#10;" filled="f" stroked="f" strokeweight="1pt">
                  <v:stroke miterlimit="4"/>
                  <v:textbox inset="4pt,4pt,4pt,4pt">
                    <w:txbxContent>
                      <w:p w:rsidR="00806A00" w:rsidRPr="00093026" w:rsidRDefault="00806A00" w:rsidP="002928A9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2928A9">
                          <w:rPr>
                            <w:rFonts w:asciiTheme="majorEastAsia" w:eastAsiaTheme="majorEastAsia" w:hAnsiTheme="majorEastAsia" w:cs="Helvetica Neue" w:hint="eastAsia"/>
                            <w:bCs/>
                            <w:color w:val="000000"/>
                            <w:sz w:val="18"/>
                            <w:szCs w:val="18"/>
                          </w:rPr>
                          <w:t>穩壓器</w:t>
                        </w:r>
                        <w:r w:rsidRPr="002928A9">
                          <w:rPr>
                            <w:rFonts w:asciiTheme="majorEastAsia" w:eastAsiaTheme="majorEastAsia" w:hAnsiTheme="majorEastAsia" w:cs="Helvetica Neue"/>
                            <w:bCs/>
                            <w:color w:val="000000"/>
                            <w:sz w:val="18"/>
                            <w:szCs w:val="18"/>
                          </w:rPr>
                          <w:t>+數位類比轉換器+時脈晶片所構成，電壓轉換與A/D轉換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928A9">
        <w:rPr>
          <w:rFonts w:asciiTheme="majorEastAsia" w:eastAsiaTheme="majorEastAsia" w:hAnsiTheme="majorEastAsia"/>
          <w:noProof/>
        </w:rPr>
        <mc:AlternateContent>
          <mc:Choice Requires="wpg">
            <w:drawing>
              <wp:anchor distT="0" distB="0" distL="114300" distR="114300" simplePos="0" relativeHeight="252038144" behindDoc="0" locked="0" layoutInCell="1" allowOverlap="1" wp14:anchorId="3B65DA31" wp14:editId="4D704CB6">
                <wp:simplePos x="0" y="0"/>
                <wp:positionH relativeFrom="column">
                  <wp:posOffset>1110260</wp:posOffset>
                </wp:positionH>
                <wp:positionV relativeFrom="paragraph">
                  <wp:posOffset>1508989</wp:posOffset>
                </wp:positionV>
                <wp:extent cx="1192378" cy="855878"/>
                <wp:effectExtent l="419100" t="304800" r="27305" b="20955"/>
                <wp:wrapNone/>
                <wp:docPr id="395" name="群組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2378" cy="855878"/>
                          <a:chOff x="-36575" y="0"/>
                          <a:chExt cx="735005" cy="950595"/>
                        </a:xfrm>
                      </wpg:grpSpPr>
                      <wps:wsp>
                        <wps:cNvPr id="396" name="直線圖說文字 2 396"/>
                        <wps:cNvSpPr/>
                        <wps:spPr>
                          <a:xfrm>
                            <a:off x="-36575" y="0"/>
                            <a:ext cx="735005" cy="95059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42"/>
                              <a:gd name="adj4" fmla="val -20500"/>
                              <a:gd name="adj5" fmla="val -35699"/>
                              <a:gd name="adj6" fmla="val -34773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2928A9">
                              <w:pPr>
                                <w:spacing w:before="100" w:beforeAutospacing="1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Shape 108"/>
                        <wps:cNvSpPr/>
                        <wps:spPr>
                          <a:xfrm>
                            <a:off x="-16" y="21915"/>
                            <a:ext cx="670177" cy="87487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      </a:ext>
                          </a:extLst>
                        </wps:spPr>
                        <wps:txbx>
                          <w:txbxContent>
                            <w:p w:rsidR="00806A00" w:rsidRPr="00093026" w:rsidRDefault="00806A00" w:rsidP="002928A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EastAsia" w:eastAsiaTheme="majorEastAsia" w:hAnsiTheme="majorEastAsia"/>
                                  <w:sz w:val="18"/>
                                  <w:szCs w:val="18"/>
                                </w:rPr>
                              </w:pPr>
                              <w:r w:rsidRPr="002928A9">
                                <w:rPr>
                                  <w:rFonts w:asciiTheme="majorEastAsia" w:eastAsiaTheme="majorEastAsia" w:hAnsiTheme="majorEastAsia" w:cs="Helvetica Neue" w:hint="eastAsia"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>由四個電阻片構成，利用壓力產生電阻改變測量重量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65DA31" id="群組 395" o:spid="_x0000_s1073" style="position:absolute;margin-left:87.4pt;margin-top:118.8pt;width:93.9pt;height:67.4pt;z-index:252038144;mso-width-relative:margin;mso-height-relative:margin" coordorigin="-365" coordsize="7350,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">
                <v:shape id="直線圖說文字 2 396" o:spid="_x0000_s1074" type="#_x0000_t48" style="position:absolute;left:-365;width:7349;height:9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5mUcQA&#10;AADcAAAADwAAAGRycy9kb3ducmV2LnhtbESPUWvCQBCE3wX/w7GFvumltkhNcxERhD6UgNYfsOTW&#10;XGhuL+ZWTf31vUKhj8PMfMMU69F36kpDbAMbeJpnoIjrYFtuDBw/d7NXUFGQLXaBycA3RViX00mB&#10;uQ033tP1II1KEI45GnAifa51rB15jPPQEyfvFAaPkuTQaDvgLcF9pxdZttQeW04LDnvaOqq/Dhdv&#10;4HQMsa2ibMb9x1nuK1fhy70y5vFh3LyBEhrlP/zXfrcGnldL+D2Tjo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OZlHEAAAA3AAAAA8AAAAAAAAAAAAAAAAAmAIAAGRycy9k&#10;b3ducmV2LnhtbFBLBQYAAAAABAAEAPUAAACJAwAAAAA=&#10;" adj="-7511,-7711,-4428,4221,-63" fillcolor="white [3212]" strokecolor="#8a1e1e" strokeweight="1pt">
                  <v:fill opacity="59624f"/>
                  <v:textbox>
                    <w:txbxContent>
                      <w:p w:rsidR="00806A00" w:rsidRDefault="00806A00" w:rsidP="002928A9">
                        <w:pPr>
                          <w:spacing w:before="100" w:beforeAutospacing="1" w:line="240" w:lineRule="auto"/>
                        </w:pPr>
                      </w:p>
                    </w:txbxContent>
                  </v:textbox>
                </v:shape>
                <v:rect id="Shape 108" o:spid="_x0000_s1075" style="position:absolute;top:219;width:6701;height:87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kdacMA&#10;AADcAAAADwAAAGRycy9kb3ducmV2LnhtbESPQWsCMRSE7wX/Q3iCt5q0gm1Xo0hBEfRSLT0/N283&#10;S5OX7SbV9d+bQsHjMDPfMPNl7504UxebwBqexgoEcRlMw7WGz+P68RVETMgGXWDScKUIy8XgYY6F&#10;CRf+oPMh1SJDOBaowabUFlLG0pLHOA4tcfaq0HlMWXa1NB1eMtw7+azUVHpsOC9YbOndUvl9+PUa&#10;3LpVik4/u72r3dTK6mu1qbzWo2G/moFI1Kd7+L+9NRomby/wdyYfAb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1kdacMAAADcAAAADwAAAAAAAAAAAAAAAACYAgAAZHJzL2Rv&#10;d25yZXYueG1sUEsFBgAAAAAEAAQA9QAAAIgDAAAAAA==&#10;" filled="f" stroked="f" strokeweight="1pt">
                  <v:stroke miterlimit="4"/>
                  <v:textbox inset="4pt,4pt,4pt,4pt">
                    <w:txbxContent>
                      <w:p w:rsidR="00806A00" w:rsidRPr="00093026" w:rsidRDefault="00806A00" w:rsidP="002928A9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EastAsia" w:eastAsiaTheme="majorEastAsia" w:hAnsiTheme="majorEastAsia"/>
                            <w:sz w:val="18"/>
                            <w:szCs w:val="18"/>
                          </w:rPr>
                        </w:pPr>
                        <w:r w:rsidRPr="002928A9">
                          <w:rPr>
                            <w:rFonts w:asciiTheme="majorEastAsia" w:eastAsiaTheme="majorEastAsia" w:hAnsiTheme="majorEastAsia" w:cs="Helvetica Neue" w:hint="eastAsia"/>
                            <w:bCs/>
                            <w:color w:val="000000"/>
                            <w:sz w:val="18"/>
                            <w:szCs w:val="18"/>
                          </w:rPr>
                          <w:t>由四個電阻片構成，利用壓力產生電阻改變測量重量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C07D4"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6096" behindDoc="1" locked="0" layoutInCell="1" allowOverlap="1" wp14:anchorId="683BC3D2" wp14:editId="57D44A18">
                <wp:simplePos x="0" y="0"/>
                <wp:positionH relativeFrom="column">
                  <wp:posOffset>3804920</wp:posOffset>
                </wp:positionH>
                <wp:positionV relativeFrom="paragraph">
                  <wp:posOffset>849325</wp:posOffset>
                </wp:positionV>
                <wp:extent cx="869950" cy="380365"/>
                <wp:effectExtent l="0" t="0" r="0" b="635"/>
                <wp:wrapNone/>
                <wp:docPr id="39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9C07D4">
                            <w:r>
                              <w:rPr>
                                <w:rFonts w:hint="eastAsia"/>
                              </w:rPr>
                              <w:t>HX-711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C3D2" id="_x0000_s1076" type="#_x0000_t202" style="position:absolute;margin-left:299.6pt;margin-top:66.9pt;width:68.5pt;height:29.95pt;z-index:-25128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" filled="f" stroked="f">
                <v:textbox>
                  <w:txbxContent>
                    <w:p w:rsidR="00806A00" w:rsidRDefault="00806A00" w:rsidP="009C07D4">
                      <w:r>
                        <w:rPr>
                          <w:rFonts w:hint="eastAsia"/>
                        </w:rPr>
                        <w:t>HX-711</w:t>
                      </w:r>
                    </w:p>
                  </w:txbxContent>
                </v:textbox>
              </v:shape>
            </w:pict>
          </mc:Fallback>
        </mc:AlternateContent>
      </w:r>
      <w:r w:rsidR="009C07D4"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4048" behindDoc="1" locked="0" layoutInCell="1" allowOverlap="1" wp14:anchorId="062B6FC3" wp14:editId="4B6B34AD">
                <wp:simplePos x="0" y="0"/>
                <wp:positionH relativeFrom="column">
                  <wp:posOffset>539115</wp:posOffset>
                </wp:positionH>
                <wp:positionV relativeFrom="paragraph">
                  <wp:posOffset>878992</wp:posOffset>
                </wp:positionV>
                <wp:extent cx="869950" cy="380365"/>
                <wp:effectExtent l="0" t="0" r="0" b="635"/>
                <wp:wrapNone/>
                <wp:docPr id="3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9C07D4">
                            <w:r>
                              <w:rPr>
                                <w:rFonts w:hint="eastAsia"/>
                              </w:rPr>
                              <w:t>懸臂平行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樑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B6FC3" id="_x0000_s1077" type="#_x0000_t202" style="position:absolute;margin-left:42.45pt;margin-top:69.2pt;width:68.5pt;height:29.95pt;z-index:-25128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" filled="f" stroked="f">
                <v:textbox>
                  <w:txbxContent>
                    <w:p w:rsidR="00806A00" w:rsidRDefault="00806A00" w:rsidP="009C07D4">
                      <w:r>
                        <w:rPr>
                          <w:rFonts w:hint="eastAsia"/>
                        </w:rPr>
                        <w:t>懸臂平行</w:t>
                      </w:r>
                      <w:proofErr w:type="gramStart"/>
                      <w:r>
                        <w:rPr>
                          <w:rFonts w:hint="eastAsia"/>
                        </w:rPr>
                        <w:t>樑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C07D4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2032000" behindDoc="1" locked="0" layoutInCell="1" allowOverlap="1" wp14:anchorId="6AD0AA76" wp14:editId="622853FF">
            <wp:simplePos x="0" y="0"/>
            <wp:positionH relativeFrom="column">
              <wp:posOffset>3377336</wp:posOffset>
            </wp:positionH>
            <wp:positionV relativeFrom="paragraph">
              <wp:posOffset>140487</wp:posOffset>
            </wp:positionV>
            <wp:extent cx="1481455" cy="737870"/>
            <wp:effectExtent l="0" t="0" r="4445" b="5080"/>
            <wp:wrapTight wrapText="bothSides">
              <wp:wrapPolygon edited="0">
                <wp:start x="0" y="0"/>
                <wp:lineTo x="0" y="21191"/>
                <wp:lineTo x="21387" y="21191"/>
                <wp:lineTo x="21387" y="0"/>
                <wp:lineTo x="0" y="0"/>
              </wp:wrapPolygon>
            </wp:wrapTight>
            <wp:docPr id="388" name="圖片 388" descr="C:\Users\anick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ck\Desktop\ima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63" b="24906"/>
                    <a:stretch/>
                  </pic:blipFill>
                  <pic:spPr bwMode="auto">
                    <a:xfrm>
                      <a:off x="0" y="0"/>
                      <a:ext cx="148145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7D4">
        <w:rPr>
          <w:rFonts w:asciiTheme="majorEastAsia" w:eastAsiaTheme="majorEastAsia" w:hAnsiTheme="majorEastAsia"/>
          <w:noProof/>
        </w:rPr>
        <w:drawing>
          <wp:inline distT="0" distB="0" distL="0" distR="0" wp14:anchorId="402B4377" wp14:editId="56C8004D">
            <wp:extent cx="1871113" cy="935355"/>
            <wp:effectExtent l="0" t="0" r="0" b="0"/>
            <wp:docPr id="387" name="圖片 387" descr="C:\Users\anick\Desktop\201512165251056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ck\Desktop\2015121652510561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1" t="24242" r="18648" b="32075"/>
                    <a:stretch/>
                  </pic:blipFill>
                  <pic:spPr bwMode="auto">
                    <a:xfrm>
                      <a:off x="0" y="0"/>
                      <a:ext cx="1872775" cy="93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7D4">
        <w:rPr>
          <w:rFonts w:asciiTheme="majorEastAsia" w:eastAsiaTheme="majorEastAsia" w:hAnsiTheme="majorEastAsia"/>
        </w:rPr>
        <w:br/>
      </w:r>
      <w:r w:rsidR="009C07D4">
        <w:rPr>
          <w:rFonts w:asciiTheme="majorEastAsia" w:eastAsiaTheme="majorEastAsia" w:hAnsiTheme="majorEastAsia"/>
        </w:rPr>
        <w:br/>
      </w:r>
      <w:r w:rsidR="009C07D4">
        <w:rPr>
          <w:rFonts w:asciiTheme="majorEastAsia" w:eastAsiaTheme="majorEastAsia" w:hAnsiTheme="majorEastAsia"/>
        </w:rPr>
        <w:br/>
      </w:r>
      <w:r w:rsidR="002928A9">
        <w:rPr>
          <w:rFonts w:asciiTheme="majorEastAsia" w:eastAsiaTheme="majorEastAsia" w:hAnsiTheme="majorEastAsia"/>
        </w:rPr>
        <w:br/>
      </w:r>
      <w:r w:rsidR="002928A9">
        <w:rPr>
          <w:rFonts w:asciiTheme="majorEastAsia" w:eastAsiaTheme="majorEastAsia" w:hAnsiTheme="majorEastAsia"/>
        </w:rPr>
        <w:br/>
      </w:r>
      <w:r w:rsidR="002928A9">
        <w:rPr>
          <w:rFonts w:asciiTheme="majorEastAsia" w:eastAsiaTheme="majorEastAsia" w:hAnsiTheme="majorEastAsia"/>
        </w:rPr>
        <w:br/>
      </w:r>
      <w:r w:rsidR="009C07D4">
        <w:rPr>
          <w:rFonts w:asciiTheme="majorEastAsia" w:eastAsiaTheme="majorEastAsia" w:hAnsiTheme="majorEastAsia"/>
        </w:rPr>
        <w:br/>
      </w:r>
      <w:r w:rsidR="002928A9">
        <w:rPr>
          <w:rFonts w:asciiTheme="majorEastAsia" w:eastAsiaTheme="majorEastAsia" w:hAnsiTheme="majorEastAsia"/>
        </w:rPr>
        <w:br/>
      </w:r>
      <w:r w:rsidR="0025160B">
        <w:rPr>
          <w:rFonts w:asciiTheme="majorEastAsia" w:eastAsiaTheme="majorEastAsia" w:hAnsiTheme="majorEastAsia"/>
        </w:rPr>
        <w:br/>
      </w:r>
      <w:r w:rsidR="0025160B">
        <w:rPr>
          <w:rFonts w:asciiTheme="majorEastAsia" w:eastAsiaTheme="majorEastAsia" w:hAnsiTheme="majorEastAsia" w:hint="eastAsia"/>
        </w:rPr>
        <w:t>另外要準備</w:t>
      </w:r>
      <w:r w:rsidR="00FB681D">
        <w:rPr>
          <w:rFonts w:asciiTheme="majorEastAsia" w:eastAsiaTheme="majorEastAsia" w:hAnsiTheme="majorEastAsia" w:hint="eastAsia"/>
        </w:rPr>
        <w:t>壓克力板和支架</w:t>
      </w:r>
      <w:r w:rsidR="0025160B">
        <w:rPr>
          <w:rFonts w:asciiTheme="majorEastAsia" w:eastAsiaTheme="majorEastAsia" w:hAnsiTheme="majorEastAsia" w:hint="eastAsia"/>
        </w:rPr>
        <w:t>當作放置瓦斯桶的平台</w:t>
      </w:r>
      <w:r>
        <w:rPr>
          <w:rFonts w:asciiTheme="majorEastAsia" w:eastAsiaTheme="majorEastAsia" w:hAnsiTheme="majorEastAsia"/>
        </w:rPr>
        <w:br/>
      </w: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1" w:name="_Toc440464419"/>
      <w:r>
        <w:rPr>
          <w:rFonts w:asciiTheme="majorEastAsia" w:eastAsiaTheme="majorEastAsia" w:hAnsiTheme="majorEastAsia" w:hint="eastAsia"/>
        </w:rPr>
        <w:lastRenderedPageBreak/>
        <w:t>線路圖</w:t>
      </w:r>
      <w:bookmarkEnd w:id="11"/>
    </w:p>
    <w:p w:rsidR="00F306E8" w:rsidRDefault="001756B0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24F7141" wp14:editId="7CB8B109">
            <wp:extent cx="5266690" cy="2962910"/>
            <wp:effectExtent l="0" t="0" r="0" b="8890"/>
            <wp:docPr id="401" name="圖片 401" descr="C:\Users\syslab1\Desktop\12516749_1055669504476284_155958601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slab1\Desktop\12516749_1055669504476284_1559586015_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6C" w:rsidRDefault="00FB681D" w:rsidP="00FB681D">
      <w:pPr>
        <w:pStyle w:val="3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成果圖</w:t>
      </w:r>
    </w:p>
    <w:p w:rsidR="00FB681D" w:rsidRDefault="007E3DD2" w:rsidP="00FB681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2131328" behindDoc="0" locked="0" layoutInCell="1" allowOverlap="1" wp14:anchorId="78A68860" wp14:editId="27CABEB7">
            <wp:simplePos x="0" y="0"/>
            <wp:positionH relativeFrom="margin">
              <wp:align>right</wp:align>
            </wp:positionH>
            <wp:positionV relativeFrom="paragraph">
              <wp:posOffset>343121</wp:posOffset>
            </wp:positionV>
            <wp:extent cx="5486400" cy="3086100"/>
            <wp:effectExtent l="0" t="0" r="0" b="0"/>
            <wp:wrapTopAndBottom/>
            <wp:docPr id="468" name="圖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12557765_909056742523695_774860069_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0C8" w:rsidRDefault="00AC70C8" w:rsidP="00055E26">
      <w:pPr>
        <w:pStyle w:val="2"/>
        <w:rPr>
          <w:rFonts w:asciiTheme="majorEastAsia" w:eastAsiaTheme="majorEastAsia" w:hAnsiTheme="majorEastAsia"/>
        </w:rPr>
      </w:pPr>
      <w:bookmarkStart w:id="12" w:name="_Toc440464420"/>
      <w:r>
        <w:rPr>
          <w:rFonts w:asciiTheme="majorEastAsia" w:eastAsiaTheme="majorEastAsia" w:hAnsiTheme="majorEastAsia" w:hint="eastAsia"/>
        </w:rPr>
        <w:lastRenderedPageBreak/>
        <w:t>程式碼</w:t>
      </w:r>
      <w:bookmarkEnd w:id="12"/>
    </w:p>
    <w:p w:rsidR="00055E26" w:rsidRDefault="00055E26" w:rsidP="007638B9">
      <w:pPr>
        <w:pStyle w:val="3"/>
        <w:rPr>
          <w:rFonts w:asciiTheme="majorEastAsia" w:eastAsiaTheme="majorEastAsia" w:hAnsiTheme="majorEastAsia"/>
        </w:rPr>
      </w:pPr>
      <w:bookmarkStart w:id="13" w:name="_Toc440464421"/>
      <w:r>
        <w:rPr>
          <w:rFonts w:asciiTheme="majorEastAsia" w:eastAsiaTheme="majorEastAsia" w:hAnsiTheme="majorEastAsia" w:hint="eastAsia"/>
        </w:rPr>
        <w:t>基本設定</w:t>
      </w:r>
      <w:r w:rsidR="00F306E8">
        <w:rPr>
          <w:rFonts w:asciiTheme="majorEastAsia" w:eastAsiaTheme="majorEastAsia" w:hAnsiTheme="majorEastAsia" w:hint="eastAsia"/>
        </w:rPr>
        <w:t>和函式</w:t>
      </w:r>
      <w:bookmarkEnd w:id="13"/>
    </w:p>
    <w:p w:rsidR="00055E26" w:rsidRPr="00055E26" w:rsidRDefault="00F306E8" w:rsidP="00055E26">
      <w:r>
        <w:rPr>
          <w:rFonts w:hint="eastAsia"/>
          <w:noProof/>
        </w:rPr>
        <w:drawing>
          <wp:anchor distT="0" distB="0" distL="114300" distR="114300" simplePos="0" relativeHeight="252042240" behindDoc="0" locked="0" layoutInCell="1" allowOverlap="1" wp14:anchorId="6C70472E" wp14:editId="2A679025">
            <wp:simplePos x="0" y="0"/>
            <wp:positionH relativeFrom="column">
              <wp:posOffset>-1905</wp:posOffset>
            </wp:positionH>
            <wp:positionV relativeFrom="paragraph">
              <wp:posOffset>1028878</wp:posOffset>
            </wp:positionV>
            <wp:extent cx="5486400" cy="2973070"/>
            <wp:effectExtent l="0" t="0" r="0" b="0"/>
            <wp:wrapTopAndBottom/>
            <wp:docPr id="406" name="圖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A50955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2041216" behindDoc="0" locked="0" layoutInCell="1" allowOverlap="1" wp14:anchorId="6211AC96" wp14:editId="5B16EBD4">
            <wp:simplePos x="0" y="0"/>
            <wp:positionH relativeFrom="column">
              <wp:posOffset>-1905</wp:posOffset>
            </wp:positionH>
            <wp:positionV relativeFrom="paragraph">
              <wp:posOffset>282728</wp:posOffset>
            </wp:positionV>
            <wp:extent cx="2381250" cy="371475"/>
            <wp:effectExtent l="0" t="0" r="0" b="9525"/>
            <wp:wrapTopAndBottom/>
            <wp:docPr id="405" name="圖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A50F16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5E26">
        <w:rPr>
          <w:rFonts w:hint="eastAsia"/>
        </w:rPr>
        <w:t>[</w:t>
      </w:r>
      <w:r>
        <w:rPr>
          <w:rFonts w:hint="eastAsia"/>
        </w:rPr>
        <w:t>標頭檔</w:t>
      </w:r>
      <w:r w:rsidR="00055E26">
        <w:rPr>
          <w:rFonts w:hint="eastAsia"/>
        </w:rPr>
        <w:t>]</w:t>
      </w:r>
      <w:r>
        <w:br/>
      </w:r>
      <w:r>
        <w:br/>
      </w:r>
      <w:r>
        <w:rPr>
          <w:rFonts w:hint="eastAsia"/>
        </w:rPr>
        <w:t>[傳送指令]</w:t>
      </w:r>
      <w:r>
        <w:br/>
      </w:r>
    </w:p>
    <w:p w:rsidR="00AC70C8" w:rsidRDefault="00055E26" w:rsidP="007638B9">
      <w:pPr>
        <w:pStyle w:val="3"/>
        <w:rPr>
          <w:rFonts w:asciiTheme="majorEastAsia" w:eastAsiaTheme="majorEastAsia" w:hAnsiTheme="majorEastAsia"/>
        </w:rPr>
      </w:pPr>
      <w:bookmarkStart w:id="14" w:name="_Toc440464422"/>
      <w:r>
        <w:rPr>
          <w:rFonts w:asciiTheme="majorEastAsia" w:eastAsiaTheme="majorEastAsia" w:hAnsiTheme="majorEastAsia" w:hint="eastAsia"/>
        </w:rPr>
        <w:t>W</w:t>
      </w:r>
      <w:r>
        <w:rPr>
          <w:rFonts w:asciiTheme="majorEastAsia" w:eastAsiaTheme="majorEastAsia" w:hAnsiTheme="majorEastAsia"/>
        </w:rPr>
        <w:t>ifi</w:t>
      </w:r>
      <w:r>
        <w:rPr>
          <w:rFonts w:asciiTheme="majorEastAsia" w:eastAsiaTheme="majorEastAsia" w:hAnsiTheme="majorEastAsia" w:hint="eastAsia"/>
        </w:rPr>
        <w:t>設定</w:t>
      </w:r>
      <w:bookmarkEnd w:id="14"/>
    </w:p>
    <w:p w:rsidR="00AC70C8" w:rsidRDefault="00055E26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[變數設定]</w:t>
      </w:r>
      <w:r>
        <w:rPr>
          <w:rFonts w:asciiTheme="majorEastAsia" w:eastAsiaTheme="majorEastAsia" w:hAnsiTheme="majorEastAsia"/>
        </w:rPr>
        <w:br/>
      </w:r>
      <w:r w:rsidR="00ED6F6C">
        <w:rPr>
          <w:rFonts w:asciiTheme="majorEastAsia" w:eastAsiaTheme="majorEastAsia" w:hAnsiTheme="majorEastAsia" w:hint="eastAsia"/>
        </w:rPr>
        <w:t xml:space="preserve">SID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 w:rsidR="00ED6F6C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ED6F6C">
        <w:rPr>
          <w:rFonts w:asciiTheme="majorEastAsia" w:eastAsiaTheme="majorEastAsia" w:hAnsiTheme="majorEastAsia" w:hint="eastAsia"/>
        </w:rPr>
        <w:t>W</w:t>
      </w:r>
      <w:r w:rsidR="00ED6F6C">
        <w:rPr>
          <w:rFonts w:asciiTheme="majorEastAsia" w:eastAsiaTheme="majorEastAsia" w:hAnsiTheme="majorEastAsia"/>
        </w:rPr>
        <w:t>iFi</w:t>
      </w:r>
      <w:proofErr w:type="spellEnd"/>
      <w:r>
        <w:rPr>
          <w:rFonts w:asciiTheme="majorEastAsia" w:eastAsiaTheme="majorEastAsia" w:hAnsiTheme="majorEastAsia" w:hint="eastAsia"/>
        </w:rPr>
        <w:t>名稱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t xml:space="preserve">PWD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WiFi</w:t>
      </w:r>
      <w:proofErr w:type="spellEnd"/>
      <w:r>
        <w:rPr>
          <w:rFonts w:asciiTheme="majorEastAsia" w:eastAsiaTheme="majorEastAsia" w:hAnsiTheme="majorEastAsia" w:hint="eastAsia"/>
        </w:rPr>
        <w:t>密碼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t xml:space="preserve">IP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DB所在的IP位址</w:t>
      </w:r>
      <w:r>
        <w:rPr>
          <w:rFonts w:asciiTheme="majorEastAsia" w:eastAsiaTheme="majorEastAsia" w:hAnsiTheme="majorEastAsia"/>
        </w:rPr>
        <w:br/>
        <w:t xml:space="preserve">file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/>
        </w:rPr>
        <w:t>php</w:t>
      </w:r>
      <w:proofErr w:type="spellEnd"/>
      <w:r>
        <w:rPr>
          <w:rFonts w:asciiTheme="majorEastAsia" w:eastAsiaTheme="majorEastAsia" w:hAnsiTheme="majorEastAsia" w:hint="eastAsia"/>
        </w:rPr>
        <w:t>檔案所在的路徑(XAMPP</w:t>
      </w:r>
      <w:r>
        <w:rPr>
          <w:rFonts w:asciiTheme="majorEastAsia" w:eastAsiaTheme="majorEastAsia" w:hAnsiTheme="majorEastAsia"/>
        </w:rPr>
        <w:t xml:space="preserve"> </w:t>
      </w:r>
      <w:proofErr w:type="gramStart"/>
      <w:r>
        <w:rPr>
          <w:rFonts w:asciiTheme="majorEastAsia" w:eastAsiaTheme="majorEastAsia" w:hAnsiTheme="majorEastAsia"/>
        </w:rPr>
        <w:t>–</w:t>
      </w:r>
      <w:proofErr w:type="gramEnd"/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/>
        </w:rPr>
        <w:t>htdoc</w:t>
      </w:r>
      <w:proofErr w:type="spellEnd"/>
      <w:r>
        <w:rPr>
          <w:rFonts w:asciiTheme="majorEastAsia" w:eastAsiaTheme="majorEastAsia" w:hAnsiTheme="majorEastAsia" w:hint="eastAsia"/>
        </w:rPr>
        <w:t>目錄底下)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/>
          <w:noProof/>
        </w:rPr>
        <w:drawing>
          <wp:inline distT="0" distB="0" distL="0" distR="0" wp14:anchorId="36672AAC" wp14:editId="2EDCE9BE">
            <wp:extent cx="5210902" cy="1009791"/>
            <wp:effectExtent l="0" t="0" r="0" b="0"/>
            <wp:docPr id="402" name="圖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A508E7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lastRenderedPageBreak/>
        <w:t>[</w:t>
      </w:r>
      <w:proofErr w:type="spellStart"/>
      <w:r>
        <w:rPr>
          <w:rFonts w:asciiTheme="majorEastAsia" w:eastAsiaTheme="majorEastAsia" w:hAnsiTheme="majorEastAsia" w:hint="eastAsia"/>
        </w:rPr>
        <w:t>W</w:t>
      </w:r>
      <w:r>
        <w:rPr>
          <w:rFonts w:asciiTheme="majorEastAsia" w:eastAsiaTheme="majorEastAsia" w:hAnsiTheme="majorEastAsia"/>
        </w:rPr>
        <w:t>iFi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初始化]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486400" cy="1859915"/>
            <wp:effectExtent l="0" t="0" r="0" b="6985"/>
            <wp:docPr id="404" name="圖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A50408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5" w:name="_Toc440464423"/>
      <w:r>
        <w:rPr>
          <w:rFonts w:asciiTheme="majorEastAsia" w:eastAsiaTheme="majorEastAsia" w:hAnsiTheme="majorEastAsia" w:hint="eastAsia"/>
        </w:rPr>
        <w:t>電子秤-抓值</w:t>
      </w:r>
      <w:bookmarkEnd w:id="15"/>
    </w:p>
    <w:p w:rsidR="00AC70C8" w:rsidRDefault="00F306E8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[設定]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/>
          <w:noProof/>
        </w:rPr>
        <w:drawing>
          <wp:inline distT="0" distB="0" distL="0" distR="0" wp14:anchorId="3EB98F62" wp14:editId="6FBE6583">
            <wp:extent cx="2943636" cy="1162212"/>
            <wp:effectExtent l="0" t="0" r="9525" b="0"/>
            <wp:docPr id="407" name="圖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A50F04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58A">
        <w:rPr>
          <w:rFonts w:asciiTheme="majorEastAsia" w:eastAsiaTheme="majorEastAsia" w:hAnsiTheme="majorEastAsia"/>
        </w:rPr>
        <w:br/>
      </w:r>
      <w:r w:rsidR="00A2458A">
        <w:rPr>
          <w:rFonts w:asciiTheme="majorEastAsia" w:eastAsiaTheme="majorEastAsia" w:hAnsiTheme="majorEastAsia"/>
        </w:rPr>
        <w:br/>
      </w:r>
      <w:r w:rsidR="00A2458A">
        <w:rPr>
          <w:rFonts w:asciiTheme="majorEastAsia" w:eastAsiaTheme="majorEastAsia" w:hAnsiTheme="majorEastAsia" w:hint="eastAsia"/>
        </w:rPr>
        <w:t>[</w:t>
      </w:r>
      <w:r w:rsidR="00A2458A" w:rsidRPr="00A2458A">
        <w:rPr>
          <w:rFonts w:asciiTheme="majorEastAsia" w:eastAsiaTheme="majorEastAsia" w:hAnsiTheme="majorEastAsia" w:hint="eastAsia"/>
        </w:rPr>
        <w:t>公式調整基準值</w:t>
      </w:r>
      <w:r w:rsidR="00A2458A">
        <w:rPr>
          <w:rFonts w:asciiTheme="majorEastAsia" w:eastAsiaTheme="majorEastAsia" w:hAnsiTheme="majorEastAsia" w:hint="eastAsia"/>
        </w:rPr>
        <w:t>]</w:t>
      </w:r>
      <w:r w:rsidR="000B17B9">
        <w:rPr>
          <w:rFonts w:asciiTheme="majorEastAsia" w:eastAsiaTheme="majorEastAsia" w:hAnsiTheme="majorEastAsia"/>
        </w:rPr>
        <w:br/>
      </w:r>
      <w:r w:rsidR="000B17B9">
        <w:rPr>
          <w:rFonts w:asciiTheme="majorEastAsia" w:eastAsiaTheme="majorEastAsia" w:hAnsiTheme="majorEastAsia"/>
          <w:noProof/>
        </w:rPr>
        <w:drawing>
          <wp:inline distT="0" distB="0" distL="0" distR="0" wp14:anchorId="6FB1BF40" wp14:editId="1102DB36">
            <wp:extent cx="1962424" cy="200053"/>
            <wp:effectExtent l="0" t="0" r="0" b="9525"/>
            <wp:docPr id="413" name="圖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A50B70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br/>
      </w:r>
      <w:r w:rsidR="000B17B9">
        <w:rPr>
          <w:rFonts w:asciiTheme="majorEastAsia" w:eastAsiaTheme="majorEastAsia" w:hAnsiTheme="majorEastAsia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2049408" behindDoc="0" locked="0" layoutInCell="1" allowOverlap="1" wp14:anchorId="2ADB77D2" wp14:editId="40907D9E">
                <wp:simplePos x="0" y="0"/>
                <wp:positionH relativeFrom="column">
                  <wp:posOffset>3810</wp:posOffset>
                </wp:positionH>
                <wp:positionV relativeFrom="paragraph">
                  <wp:posOffset>255753</wp:posOffset>
                </wp:positionV>
                <wp:extent cx="4959173" cy="3489325"/>
                <wp:effectExtent l="0" t="0" r="13335" b="0"/>
                <wp:wrapTopAndBottom/>
                <wp:docPr id="412" name="群組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9173" cy="3489325"/>
                          <a:chOff x="0" y="0"/>
                          <a:chExt cx="4959173" cy="3489325"/>
                        </a:xfrm>
                      </wpg:grpSpPr>
                      <pic:pic xmlns:pic="http://schemas.openxmlformats.org/drawingml/2006/picture">
                        <pic:nvPicPr>
                          <pic:cNvPr id="408" name="圖片 408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34893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11" name="群組 411"/>
                        <wpg:cNvGrpSpPr/>
                        <wpg:grpSpPr>
                          <a:xfrm>
                            <a:off x="160935" y="431596"/>
                            <a:ext cx="4798238" cy="1909268"/>
                            <a:chOff x="0" y="0"/>
                            <a:chExt cx="4798238" cy="1909268"/>
                          </a:xfrm>
                        </wpg:grpSpPr>
                        <wps:wsp>
                          <wps:cNvPr id="409" name="矩形 409"/>
                          <wps:cNvSpPr/>
                          <wps:spPr>
                            <a:xfrm>
                              <a:off x="0" y="0"/>
                              <a:ext cx="2700096" cy="190926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" name="直線圖說文字 2 410"/>
                          <wps:cNvSpPr/>
                          <wps:spPr>
                            <a:xfrm>
                              <a:off x="3145536" y="73152"/>
                              <a:ext cx="1652702" cy="395020"/>
                            </a:xfrm>
                            <a:prstGeom prst="borderCallout2">
                              <a:avLst>
                                <a:gd name="adj1" fmla="val 18750"/>
                                <a:gd name="adj2" fmla="val -291"/>
                                <a:gd name="adj3" fmla="val 18750"/>
                                <a:gd name="adj4" fmla="val -16667"/>
                                <a:gd name="adj5" fmla="val 56762"/>
                                <a:gd name="adj6" fmla="val -26762"/>
                              </a:avLst>
                            </a:prstGeom>
                            <a:solidFill>
                              <a:schemeClr val="bg1">
                                <a:alpha val="9098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6A00" w:rsidRDefault="00806A00" w:rsidP="00A2458A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取值後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還需要套公式調整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ADB77D2" id="群組 412" o:spid="_x0000_s1078" style="position:absolute;margin-left:.3pt;margin-top:20.15pt;width:390.5pt;height:274.75pt;z-index:252049408" coordsize="49591,3489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">
                <v:shape id="圖片 408" o:spid="_x0000_s1079" type="#_x0000_t75" style="position:absolute;width:28613;height:34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dJom/AAAA3AAAAA8AAABkcnMvZG93bnJldi54bWxET89rwjAUvg/8H8ITdpuJYxNbjSKKY1er&#10;4PXRPJti81KbrNb/fjkIHj++38v14BrRUxdqzxqmEwWCuPSm5krD6bj/mIMIEdlg45k0PCjAejV6&#10;W2Ju/J0P1BexEimEQ44abIxtLmUoLTkME98SJ+7iO4cxwa6SpsN7CneN/FRqJh3WnBostrS1VF6L&#10;P6fhFjL72J6L4+7Hcdt899fslimt38fDZgEi0hBf4qf712j4UmltOpOOgFz9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HSaJvwAAANwAAAAPAAAAAAAAAAAAAAAAAJ8CAABk&#10;cnMvZG93bnJldi54bWxQSwUGAAAAAAQABAD3AAAAiwMAAAAA&#10;">
                  <v:imagedata r:id="rId30" o:title=""/>
                  <v:path arrowok="t"/>
                </v:shape>
                <v:group id="群組 411" o:spid="_x0000_s1080" style="position:absolute;left:1609;top:4315;width:47982;height:19093" coordsize="47982,19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<v:rect id="矩形 409" o:spid="_x0000_s1081" style="position:absolute;width:27000;height:19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6N0MUA&#10;AADcAAAADwAAAGRycy9kb3ducmV2LnhtbESPQUvDQBSE74L/YXlCb3ajiNS029KKSnsqRmmvj+xr&#10;NjT7NtndJvHfuwXB4zAz3zCL1Wgb0ZMPtWMFD9MMBHHpdM2Vgu+v9/sZiBCRNTaOScEPBVgtb28W&#10;mGs38Cf1RaxEgnDIUYGJsc2lDKUhi2HqWuLknZy3GJP0ldQehwS3jXzMsmdpsea0YLClV0PlubhY&#10;BZviYxftsO03x87vD/sdvpmuU2pyN67nICKN8T/8195qBU/ZC1zP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o3QxQAAANwAAAAPAAAAAAAAAAAAAAAAAJgCAABkcnMv&#10;ZG93bnJldi54bWxQSwUGAAAAAAQABAD1AAAAigMAAAAA&#10;" filled="f" strokecolor="#7fc0db [1940]" strokeweight="1.5pt"/>
                  <v:shape id="直線圖說文字 2 410" o:spid="_x0000_s1082" type="#_x0000_t48" style="position:absolute;left:31455;top:731;width:16527;height:3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+mrr8A&#10;AADcAAAADwAAAGRycy9kb3ducmV2LnhtbERPzYrCMBC+L/gOYYS9rWnVXaUaRQQXT7JbfYCxGdNi&#10;MylNtPXtzUHw+PH9L9e9rcWdWl85VpCOEhDEhdMVGwWn4+5rDsIHZI21Y1LwIA/r1eBjiZl2Hf/T&#10;PQ9GxBD2GSooQ2gyKX1RkkU/cg1x5C6utRgibI3ULXYx3NZynCQ/0mLFsaHEhrYlFdf8ZhXMZ+eU&#10;G967g/k2YfK79X+280p9DvvNAkSgPrzFL/deK5imcX48E4+A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36auvwAAANwAAAAPAAAAAAAAAAAAAAAAAJgCAABkcnMvZG93bnJl&#10;di54bWxQSwUGAAAAAAQABAD1AAAAhAMAAAAA&#10;" adj="-5781,12261,,,-63" fillcolor="white [3212]" strokecolor="#7fc0db [1940]" strokeweight="1pt">
                    <v:fill opacity="59624f"/>
                    <v:textbox>
                      <w:txbxContent>
                        <w:p w:rsidR="00806A00" w:rsidRDefault="00806A00" w:rsidP="00A2458A">
                          <w:proofErr w:type="gramStart"/>
                          <w:r>
                            <w:rPr>
                              <w:rFonts w:hint="eastAsia"/>
                            </w:rPr>
                            <w:t>取值後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還需要套公式調整</w:t>
                          </w:r>
                        </w:p>
                      </w:txbxContent>
                    </v:textbox>
                    <o:callout v:ext="edit" minusy="t"/>
                  </v:shape>
                </v:group>
                <w10:wrap type="topAndBottom"/>
              </v:group>
            </w:pict>
          </mc:Fallback>
        </mc:AlternateContent>
      </w:r>
      <w:r>
        <w:rPr>
          <w:rFonts w:asciiTheme="majorEastAsia" w:eastAsiaTheme="majorEastAsia" w:hAnsiTheme="majorEastAsia" w:hint="eastAsia"/>
        </w:rPr>
        <w:t>[抓取感測出來的值]</w:t>
      </w:r>
      <w:r w:rsidR="00940A21">
        <w:rPr>
          <w:rFonts w:asciiTheme="majorEastAsia" w:eastAsiaTheme="majorEastAsia" w:hAnsiTheme="majorEastAsia"/>
        </w:rPr>
        <w:br/>
      </w: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6" w:name="_Toc440464424"/>
      <w:r>
        <w:rPr>
          <w:rFonts w:asciiTheme="majorEastAsia" w:eastAsiaTheme="majorEastAsia" w:hAnsiTheme="majorEastAsia" w:hint="eastAsia"/>
        </w:rPr>
        <w:t>傳到資料庫</w:t>
      </w:r>
      <w:bookmarkEnd w:id="16"/>
    </w:p>
    <w:p w:rsidR="00AC70C8" w:rsidRDefault="00FA2C48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[</w:t>
      </w:r>
      <w:r w:rsidR="00E72EE2">
        <w:rPr>
          <w:rFonts w:asciiTheme="majorEastAsia" w:eastAsiaTheme="majorEastAsia" w:hAnsiTheme="majorEastAsia"/>
        </w:rPr>
        <w:t>HTTP</w:t>
      </w:r>
      <w:r>
        <w:rPr>
          <w:rFonts w:asciiTheme="majorEastAsia" w:eastAsiaTheme="majorEastAsia" w:hAnsiTheme="majorEastAsia"/>
        </w:rPr>
        <w:t xml:space="preserve"> request</w:t>
      </w:r>
      <w:r>
        <w:rPr>
          <w:rFonts w:asciiTheme="majorEastAsia" w:eastAsiaTheme="majorEastAsia" w:hAnsiTheme="majorEastAsia" w:hint="eastAsia"/>
        </w:rPr>
        <w:t>]</w:t>
      </w:r>
      <w:r w:rsidR="00E72EE2">
        <w:rPr>
          <w:rFonts w:asciiTheme="majorEastAsia" w:eastAsiaTheme="majorEastAsia" w:hAnsiTheme="majorEastAsia"/>
        </w:rPr>
        <w:br/>
      </w:r>
      <w:r w:rsidR="00E72EE2" w:rsidRPr="00E72EE2">
        <w:rPr>
          <w:rFonts w:asciiTheme="majorEastAsia" w:eastAsiaTheme="majorEastAsia" w:hAnsiTheme="majorEastAsia" w:hint="eastAsia"/>
        </w:rPr>
        <w:t>在</w:t>
      </w:r>
      <w:r w:rsidR="00E72EE2" w:rsidRPr="00E72EE2">
        <w:rPr>
          <w:rFonts w:asciiTheme="majorEastAsia" w:eastAsiaTheme="majorEastAsia" w:hAnsiTheme="majorEastAsia"/>
        </w:rPr>
        <w:t xml:space="preserve"> http 通訊協定中，有兩種較為常見的方法（HTTP methods）可以將資料送到 Web Server 端，分別是GET 和 POST。(</w:t>
      </w:r>
      <w:proofErr w:type="gramStart"/>
      <w:r w:rsidR="00E72EE2" w:rsidRPr="00E72EE2">
        <w:rPr>
          <w:rFonts w:asciiTheme="majorEastAsia" w:eastAsiaTheme="majorEastAsia" w:hAnsiTheme="majorEastAsia"/>
        </w:rPr>
        <w:t>本次實作</w:t>
      </w:r>
      <w:proofErr w:type="gramEnd"/>
      <w:r w:rsidR="00E72EE2" w:rsidRPr="00E72EE2">
        <w:rPr>
          <w:rFonts w:asciiTheme="majorEastAsia" w:eastAsiaTheme="majorEastAsia" w:hAnsiTheme="majorEastAsia"/>
        </w:rPr>
        <w:t>採用GET的方法)</w:t>
      </w:r>
    </w:p>
    <w:p w:rsidR="00034A21" w:rsidRPr="00034A21" w:rsidRDefault="00034A21" w:rsidP="007638B9">
      <w:pPr>
        <w:spacing w:line="240" w:lineRule="auto"/>
        <w:rPr>
          <w:rFonts w:asciiTheme="majorEastAsia" w:eastAsiaTheme="majorEastAsia" w:hAnsiTheme="majorEastAsia"/>
        </w:rPr>
      </w:pPr>
      <w:r w:rsidRPr="00034A21">
        <w:rPr>
          <w:rFonts w:asciiTheme="majorEastAsia" w:eastAsiaTheme="majorEastAsia" w:hAnsiTheme="majorEastAsia" w:hint="eastAsia"/>
        </w:rPr>
        <w:t>當使用</w:t>
      </w:r>
      <w:r w:rsidRPr="00034A21">
        <w:rPr>
          <w:rFonts w:asciiTheme="majorEastAsia" w:eastAsiaTheme="majorEastAsia" w:hAnsiTheme="majorEastAsia"/>
        </w:rPr>
        <w:t xml:space="preserve"> GET 的方法時，會將表單資訊附加在 URL 上，並作為 </w:t>
      </w:r>
      <w:proofErr w:type="spellStart"/>
      <w:r w:rsidRPr="00034A21">
        <w:rPr>
          <w:rFonts w:asciiTheme="majorEastAsia" w:eastAsiaTheme="majorEastAsia" w:hAnsiTheme="majorEastAsia"/>
        </w:rPr>
        <w:t>QueryString</w:t>
      </w:r>
      <w:proofErr w:type="spellEnd"/>
      <w:r w:rsidRPr="00034A21">
        <w:rPr>
          <w:rFonts w:asciiTheme="majorEastAsia" w:eastAsiaTheme="majorEastAsia" w:hAnsiTheme="majorEastAsia"/>
        </w:rPr>
        <w:t xml:space="preserve"> 的一部分，</w:t>
      </w:r>
      <w:proofErr w:type="spellStart"/>
      <w:r w:rsidRPr="00034A21">
        <w:rPr>
          <w:rFonts w:asciiTheme="majorEastAsia" w:eastAsiaTheme="majorEastAsia" w:hAnsiTheme="majorEastAsia"/>
        </w:rPr>
        <w:t>QueryString</w:t>
      </w:r>
      <w:proofErr w:type="spellEnd"/>
      <w:r w:rsidRPr="00034A21">
        <w:rPr>
          <w:rFonts w:asciiTheme="majorEastAsia" w:eastAsiaTheme="majorEastAsia" w:hAnsiTheme="majorEastAsia"/>
        </w:rPr>
        <w:t xml:space="preserve"> 是一種 key/value 的組合，從問號「?」開始，</w:t>
      </w:r>
      <w:proofErr w:type="gramStart"/>
      <w:r w:rsidRPr="00034A21">
        <w:rPr>
          <w:rFonts w:asciiTheme="majorEastAsia" w:eastAsiaTheme="majorEastAsia" w:hAnsiTheme="majorEastAsia"/>
        </w:rPr>
        <w:t>每一組值都</w:t>
      </w:r>
      <w:proofErr w:type="gramEnd"/>
      <w:r w:rsidRPr="00034A21">
        <w:rPr>
          <w:rFonts w:asciiTheme="majorEastAsia" w:eastAsiaTheme="majorEastAsia" w:hAnsiTheme="majorEastAsia"/>
        </w:rPr>
        <w:t>是用「&amp;」隔開，例如：</w:t>
      </w:r>
    </w:p>
    <w:p w:rsidR="00F15729" w:rsidRDefault="00034A21" w:rsidP="007638B9">
      <w:pPr>
        <w:spacing w:line="240" w:lineRule="auto"/>
        <w:rPr>
          <w:rFonts w:asciiTheme="majorEastAsia" w:eastAsiaTheme="majorEastAsia" w:hAnsiTheme="majorEastAsia"/>
          <w:b/>
        </w:rPr>
      </w:pPr>
      <w:r w:rsidRPr="008A454F">
        <w:rPr>
          <w:rFonts w:asciiTheme="majorEastAsia" w:eastAsiaTheme="majorEastAsia" w:hAnsiTheme="majorEastAsia"/>
          <w:b/>
        </w:rPr>
        <w:t>GET /</w:t>
      </w:r>
      <w:r w:rsidRPr="008A454F">
        <w:rPr>
          <w:rFonts w:asciiTheme="majorEastAsia" w:eastAsiaTheme="majorEastAsia" w:hAnsiTheme="majorEastAsia"/>
          <w:b/>
          <w:color w:val="276E8B" w:themeColor="accent1" w:themeShade="BF"/>
        </w:rPr>
        <w:t>receive.php</w:t>
      </w:r>
      <w:proofErr w:type="gramStart"/>
      <w:r w:rsidRPr="008A454F">
        <w:rPr>
          <w:rFonts w:asciiTheme="majorEastAsia" w:eastAsiaTheme="majorEastAsia" w:hAnsiTheme="majorEastAsia"/>
          <w:b/>
          <w:color w:val="800000"/>
        </w:rPr>
        <w:t>?</w:t>
      </w:r>
      <w:r w:rsidRPr="008A454F">
        <w:rPr>
          <w:rFonts w:asciiTheme="majorEastAsia" w:eastAsiaTheme="majorEastAsia" w:hAnsiTheme="majorEastAsia"/>
          <w:b/>
          <w:color w:val="276E8B" w:themeColor="accent1" w:themeShade="BF"/>
        </w:rPr>
        <w:t>value1</w:t>
      </w:r>
      <w:proofErr w:type="gramEnd"/>
      <w:r w:rsidRPr="008A454F">
        <w:rPr>
          <w:rFonts w:asciiTheme="majorEastAsia" w:eastAsiaTheme="majorEastAsia" w:hAnsiTheme="majorEastAsia"/>
          <w:b/>
          <w:color w:val="276E8B" w:themeColor="accent1" w:themeShade="BF"/>
        </w:rPr>
        <w:t>=10</w:t>
      </w:r>
      <w:r w:rsidRPr="008A454F">
        <w:rPr>
          <w:rFonts w:asciiTheme="majorEastAsia" w:eastAsiaTheme="majorEastAsia" w:hAnsiTheme="majorEastAsia"/>
          <w:b/>
          <w:color w:val="800000"/>
        </w:rPr>
        <w:t>&amp;</w:t>
      </w:r>
      <w:r w:rsidRPr="008A454F">
        <w:rPr>
          <w:rFonts w:asciiTheme="majorEastAsia" w:eastAsiaTheme="majorEastAsia" w:hAnsiTheme="majorEastAsia"/>
          <w:b/>
          <w:color w:val="276E8B" w:themeColor="accent1" w:themeShade="BF"/>
        </w:rPr>
        <w:t>value2=20</w:t>
      </w:r>
      <w:r w:rsidRPr="008A454F">
        <w:rPr>
          <w:rFonts w:asciiTheme="majorEastAsia" w:eastAsiaTheme="majorEastAsia" w:hAnsiTheme="majorEastAsia"/>
          <w:b/>
        </w:rPr>
        <w:t xml:space="preserve"> HTTP/1.1 </w:t>
      </w:r>
      <w:r w:rsidRPr="008A454F">
        <w:rPr>
          <w:rFonts w:asciiTheme="majorEastAsia" w:eastAsiaTheme="majorEastAsia" w:hAnsiTheme="majorEastAsia"/>
          <w:b/>
        </w:rPr>
        <w:br/>
        <w:t>Host:</w:t>
      </w:r>
      <w:r w:rsidR="008A454F">
        <w:rPr>
          <w:rFonts w:asciiTheme="majorEastAsia" w:eastAsiaTheme="majorEastAsia" w:hAnsiTheme="majorEastAsia"/>
          <w:b/>
        </w:rPr>
        <w:t xml:space="preserve"> your IP address</w:t>
      </w:r>
    </w:p>
    <w:p w:rsidR="00F368D0" w:rsidRPr="00F15729" w:rsidRDefault="00F15729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b/>
        </w:rPr>
        <w:br w:type="column"/>
      </w:r>
      <w:r w:rsidRPr="00F15729">
        <w:rPr>
          <w:rFonts w:asciiTheme="majorEastAsia" w:eastAsiaTheme="majorEastAsia" w:hAnsiTheme="majorEastAsia"/>
          <w:noProof/>
        </w:rPr>
        <w:lastRenderedPageBreak/>
        <w:drawing>
          <wp:anchor distT="0" distB="0" distL="114300" distR="114300" simplePos="0" relativeHeight="252050432" behindDoc="0" locked="0" layoutInCell="1" allowOverlap="1" wp14:anchorId="5B8C2213" wp14:editId="2A041BE1">
            <wp:simplePos x="0" y="0"/>
            <wp:positionH relativeFrom="column">
              <wp:posOffset>-1905</wp:posOffset>
            </wp:positionH>
            <wp:positionV relativeFrom="paragraph">
              <wp:posOffset>269824</wp:posOffset>
            </wp:positionV>
            <wp:extent cx="4095750" cy="6391910"/>
            <wp:effectExtent l="0" t="0" r="0" b="8890"/>
            <wp:wrapTopAndBottom/>
            <wp:docPr id="414" name="圖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A50DE7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729">
        <w:rPr>
          <w:rFonts w:asciiTheme="majorEastAsia" w:eastAsiaTheme="majorEastAsia" w:hAnsiTheme="majorEastAsia"/>
        </w:rPr>
        <w:t>[</w:t>
      </w:r>
      <w:r w:rsidRPr="00F15729">
        <w:rPr>
          <w:rFonts w:asciiTheme="majorEastAsia" w:eastAsiaTheme="majorEastAsia" w:hAnsiTheme="majorEastAsia" w:hint="eastAsia"/>
        </w:rPr>
        <w:t>程式碼</w:t>
      </w:r>
      <w:r w:rsidRPr="00F15729">
        <w:rPr>
          <w:rFonts w:asciiTheme="majorEastAsia" w:eastAsiaTheme="majorEastAsia" w:hAnsiTheme="majorEastAsia"/>
        </w:rPr>
        <w:t>]</w:t>
      </w:r>
      <w:r w:rsidRPr="00F15729">
        <w:rPr>
          <w:rFonts w:asciiTheme="majorEastAsia" w:eastAsiaTheme="majorEastAsia" w:hAnsiTheme="majorEastAsia"/>
        </w:rPr>
        <w:br/>
      </w:r>
    </w:p>
    <w:p w:rsidR="00F368D0" w:rsidRDefault="00F368D0" w:rsidP="007638B9">
      <w:pPr>
        <w:spacing w:line="240" w:lineRule="auto"/>
        <w:rPr>
          <w:rFonts w:asciiTheme="majorEastAsia" w:eastAsiaTheme="majorEastAsia" w:hAnsiTheme="majorEastAsia"/>
        </w:rPr>
      </w:pPr>
    </w:p>
    <w:p w:rsidR="0010514C" w:rsidRDefault="00423DF8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column"/>
      </w:r>
      <w:r w:rsidR="0010514C">
        <w:rPr>
          <w:rFonts w:asciiTheme="majorEastAsia" w:eastAsiaTheme="majorEastAsia" w:hAnsiTheme="majorEastAsia" w:hint="eastAsia"/>
        </w:rPr>
        <w:lastRenderedPageBreak/>
        <w:t>[PHP]</w:t>
      </w:r>
    </w:p>
    <w:p w:rsidR="00F368D0" w:rsidRDefault="007E3DD2">
      <w:pPr>
        <w:spacing w:line="276" w:lineRule="auto"/>
        <w:rPr>
          <w:rFonts w:asciiTheme="majorEastAsia" w:eastAsiaTheme="majorEastAsia" w:hAnsiTheme="majorEastAsia"/>
          <w:b/>
          <w:bCs/>
          <w:caps/>
          <w:color w:val="FFFFFF" w:themeColor="background1"/>
          <w:sz w:val="22"/>
          <w:szCs w:val="22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486400" cy="3802380"/>
            <wp:effectExtent l="0" t="0" r="0" b="7620"/>
            <wp:docPr id="470" name="圖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A28F64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8D0">
        <w:rPr>
          <w:rFonts w:asciiTheme="majorEastAsia" w:eastAsiaTheme="majorEastAsia" w:hAnsiTheme="majorEastAsia"/>
        </w:rPr>
        <w:br w:type="page"/>
      </w:r>
    </w:p>
    <w:p w:rsidR="00635E8A" w:rsidRP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17" w:name="_Toc440464425"/>
      <w:r>
        <w:rPr>
          <w:rFonts w:asciiTheme="majorEastAsia" w:eastAsiaTheme="majorEastAsia" w:hAnsiTheme="majorEastAsia" w:hint="eastAsia"/>
        </w:rPr>
        <w:lastRenderedPageBreak/>
        <w:t>W</w:t>
      </w:r>
      <w:r>
        <w:rPr>
          <w:rFonts w:asciiTheme="majorEastAsia" w:eastAsiaTheme="majorEastAsia" w:hAnsiTheme="majorEastAsia"/>
        </w:rPr>
        <w:t>eb</w:t>
      </w:r>
      <w:bookmarkEnd w:id="17"/>
    </w:p>
    <w:p w:rsidR="00580656" w:rsidRDefault="00580656" w:rsidP="007638B9">
      <w:pPr>
        <w:pStyle w:val="2"/>
        <w:rPr>
          <w:rFonts w:asciiTheme="majorEastAsia" w:eastAsiaTheme="majorEastAsia" w:hAnsiTheme="majorEastAsia"/>
        </w:rPr>
      </w:pPr>
      <w:bookmarkStart w:id="18" w:name="_Toc440464426"/>
      <w:r>
        <w:rPr>
          <w:rFonts w:asciiTheme="majorEastAsia" w:eastAsiaTheme="majorEastAsia" w:hAnsiTheme="majorEastAsia" w:hint="eastAsia"/>
        </w:rPr>
        <w:t>環境</w:t>
      </w:r>
      <w:bookmarkEnd w:id="18"/>
    </w:p>
    <w:p w:rsidR="00580656" w:rsidRPr="00BC0969" w:rsidRDefault="009369EC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BC0969">
        <w:rPr>
          <w:rFonts w:asciiTheme="majorEastAsia" w:eastAsiaTheme="majorEastAsia" w:hAnsiTheme="majorEastAsia" w:hint="eastAsia"/>
          <w:sz w:val="24"/>
          <w:szCs w:val="24"/>
        </w:rPr>
        <w:t>安裝XAMPP -</w:t>
      </w:r>
      <w:hyperlink r:id="rId33" w:history="1">
        <w:r w:rsidRPr="00BC0969">
          <w:rPr>
            <w:rStyle w:val="af6"/>
            <w:rFonts w:asciiTheme="majorEastAsia" w:eastAsiaTheme="majorEastAsia" w:hAnsiTheme="majorEastAsia" w:hint="eastAsia"/>
            <w:sz w:val="24"/>
            <w:szCs w:val="24"/>
          </w:rPr>
          <w:t xml:space="preserve"> </w:t>
        </w:r>
        <w:r w:rsidRPr="00BC0969">
          <w:rPr>
            <w:rStyle w:val="af6"/>
            <w:rFonts w:asciiTheme="majorEastAsia" w:eastAsiaTheme="majorEastAsia" w:hAnsiTheme="majorEastAsia"/>
            <w:sz w:val="24"/>
            <w:szCs w:val="24"/>
          </w:rPr>
          <w:t>https://www.apachefriends.org/zh_tw/index.html</w:t>
        </w:r>
      </w:hyperlink>
    </w:p>
    <w:p w:rsidR="00580656" w:rsidRDefault="00580656" w:rsidP="007638B9">
      <w:pPr>
        <w:pStyle w:val="2"/>
        <w:rPr>
          <w:rFonts w:asciiTheme="majorEastAsia" w:eastAsiaTheme="majorEastAsia" w:hAnsiTheme="majorEastAsia"/>
        </w:rPr>
      </w:pPr>
      <w:bookmarkStart w:id="19" w:name="_Toc440464427"/>
      <w:r>
        <w:rPr>
          <w:rFonts w:asciiTheme="majorEastAsia" w:eastAsiaTheme="majorEastAsia" w:hAnsiTheme="majorEastAsia" w:hint="eastAsia"/>
        </w:rPr>
        <w:t>資料庫</w:t>
      </w:r>
      <w:bookmarkEnd w:id="19"/>
    </w:p>
    <w:p w:rsidR="00B9012A" w:rsidRDefault="00580656" w:rsidP="007638B9">
      <w:pPr>
        <w:pStyle w:val="3"/>
        <w:rPr>
          <w:rFonts w:asciiTheme="majorEastAsia" w:eastAsiaTheme="majorEastAsia" w:hAnsiTheme="majorEastAsia"/>
        </w:rPr>
      </w:pPr>
      <w:bookmarkStart w:id="20" w:name="_Toc440464428"/>
      <w:r>
        <w:rPr>
          <w:rFonts w:asciiTheme="majorEastAsia" w:eastAsiaTheme="majorEastAsia" w:hAnsiTheme="majorEastAsia" w:hint="eastAsia"/>
        </w:rPr>
        <w:t>資料庫設定</w:t>
      </w:r>
      <w:bookmarkEnd w:id="20"/>
    </w:p>
    <w:p w:rsidR="00B9012A" w:rsidRPr="00571576" w:rsidRDefault="00B9012A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571576">
        <w:rPr>
          <w:rFonts w:hint="eastAsia"/>
          <w:b/>
          <w:sz w:val="24"/>
          <w:szCs w:val="24"/>
        </w:rPr>
        <w:t>資料庫名稱</w:t>
      </w:r>
      <w:r w:rsidR="00007E5E" w:rsidRPr="00571576">
        <w:rPr>
          <w:rFonts w:hint="eastAsia"/>
          <w:b/>
          <w:sz w:val="24"/>
          <w:szCs w:val="24"/>
        </w:rPr>
        <w:t xml:space="preserve">: </w:t>
      </w:r>
      <w:proofErr w:type="spellStart"/>
      <w:r w:rsidR="00007E5E" w:rsidRPr="00571576">
        <w:rPr>
          <w:b/>
          <w:sz w:val="24"/>
          <w:szCs w:val="24"/>
        </w:rPr>
        <w:t>wifidb</w:t>
      </w:r>
      <w:proofErr w:type="spellEnd"/>
    </w:p>
    <w:p w:rsidR="00B9012A" w:rsidRPr="00840263" w:rsidRDefault="00B9012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571576">
        <w:rPr>
          <w:rFonts w:hint="eastAsia"/>
          <w:b/>
          <w:sz w:val="24"/>
          <w:szCs w:val="24"/>
        </w:rPr>
        <w:t>資料表設定</w:t>
      </w:r>
      <w:r w:rsidR="00007E5E" w:rsidRPr="00571576">
        <w:rPr>
          <w:b/>
          <w:sz w:val="24"/>
          <w:szCs w:val="24"/>
        </w:rPr>
        <w:br/>
      </w:r>
      <w:r w:rsidR="00571576">
        <w:rPr>
          <w:sz w:val="24"/>
          <w:szCs w:val="24"/>
        </w:rPr>
        <w:t>#</w:t>
      </w:r>
      <w:proofErr w:type="spellStart"/>
      <w:r w:rsidR="00007E5E">
        <w:rPr>
          <w:rFonts w:hint="eastAsia"/>
          <w:sz w:val="24"/>
          <w:szCs w:val="24"/>
        </w:rPr>
        <w:t>user_contact</w:t>
      </w:r>
      <w:proofErr w:type="spellEnd"/>
      <w:r w:rsidR="00007E5E">
        <w:rPr>
          <w:rFonts w:hint="eastAsia"/>
          <w:sz w:val="24"/>
          <w:szCs w:val="24"/>
        </w:rPr>
        <w:t>(</w:t>
      </w:r>
      <w:r w:rsidR="00007E5E" w:rsidRPr="00007E5E">
        <w:rPr>
          <w:sz w:val="24"/>
          <w:szCs w:val="24"/>
          <w:u w:val="single"/>
        </w:rPr>
        <w:t>id</w:t>
      </w:r>
      <w:r w:rsidR="00007E5E">
        <w:rPr>
          <w:sz w:val="24"/>
          <w:szCs w:val="24"/>
        </w:rPr>
        <w:t>, phone, address, name</w:t>
      </w:r>
      <w:r w:rsidR="00007E5E">
        <w:rPr>
          <w:rFonts w:hint="eastAsia"/>
          <w:sz w:val="24"/>
          <w:szCs w:val="24"/>
        </w:rPr>
        <w:t>)</w:t>
      </w:r>
      <w:r w:rsidR="00007E5E">
        <w:rPr>
          <w:sz w:val="24"/>
          <w:szCs w:val="24"/>
        </w:rPr>
        <w:br/>
        <w:t>[id] - primary key</w:t>
      </w:r>
      <w:r w:rsidR="00571576">
        <w:rPr>
          <w:sz w:val="24"/>
          <w:szCs w:val="24"/>
        </w:rPr>
        <w:t>(AI)</w:t>
      </w:r>
      <w:r w:rsidR="00007E5E">
        <w:rPr>
          <w:sz w:val="24"/>
          <w:szCs w:val="24"/>
        </w:rPr>
        <w:br/>
        <w:t>[phone] - text</w:t>
      </w:r>
      <w:r w:rsidR="00007E5E">
        <w:rPr>
          <w:sz w:val="24"/>
          <w:szCs w:val="24"/>
        </w:rPr>
        <w:br/>
        <w:t xml:space="preserve">[address] </w:t>
      </w:r>
      <w:proofErr w:type="gramStart"/>
      <w:r w:rsidR="00007E5E">
        <w:rPr>
          <w:sz w:val="24"/>
          <w:szCs w:val="24"/>
        </w:rPr>
        <w:t>–</w:t>
      </w:r>
      <w:proofErr w:type="gramEnd"/>
      <w:r w:rsidR="00007E5E">
        <w:rPr>
          <w:sz w:val="24"/>
          <w:szCs w:val="24"/>
        </w:rPr>
        <w:t xml:space="preserve"> text</w:t>
      </w:r>
      <w:r w:rsidR="00007E5E">
        <w:rPr>
          <w:sz w:val="24"/>
          <w:szCs w:val="24"/>
        </w:rPr>
        <w:br/>
        <w:t xml:space="preserve">[name] </w:t>
      </w:r>
      <w:proofErr w:type="gramStart"/>
      <w:r w:rsidR="00007E5E">
        <w:rPr>
          <w:sz w:val="24"/>
          <w:szCs w:val="24"/>
        </w:rPr>
        <w:t>–</w:t>
      </w:r>
      <w:proofErr w:type="gramEnd"/>
      <w:r w:rsidR="00007E5E">
        <w:rPr>
          <w:sz w:val="24"/>
          <w:szCs w:val="24"/>
        </w:rPr>
        <w:t xml:space="preserve"> text</w:t>
      </w:r>
      <w:r w:rsidR="00007E5E">
        <w:rPr>
          <w:sz w:val="24"/>
          <w:szCs w:val="24"/>
        </w:rPr>
        <w:br/>
      </w:r>
      <w:r w:rsidR="00007E5E">
        <w:rPr>
          <w:sz w:val="24"/>
          <w:szCs w:val="24"/>
        </w:rPr>
        <w:br/>
      </w:r>
      <w:r w:rsidR="00571576">
        <w:rPr>
          <w:sz w:val="24"/>
          <w:szCs w:val="24"/>
        </w:rPr>
        <w:t>#</w:t>
      </w:r>
      <w:proofErr w:type="spellStart"/>
      <w:r w:rsidR="00007E5E">
        <w:rPr>
          <w:sz w:val="24"/>
          <w:szCs w:val="24"/>
        </w:rPr>
        <w:t>wifi</w:t>
      </w:r>
      <w:proofErr w:type="spellEnd"/>
      <w:r w:rsidR="00007E5E">
        <w:rPr>
          <w:sz w:val="24"/>
          <w:szCs w:val="24"/>
        </w:rPr>
        <w:t>(</w:t>
      </w:r>
      <w:r w:rsidR="00007E5E" w:rsidRPr="00007E5E">
        <w:rPr>
          <w:sz w:val="24"/>
          <w:szCs w:val="24"/>
          <w:u w:val="single"/>
        </w:rPr>
        <w:t>id</w:t>
      </w:r>
      <w:r w:rsidR="00007E5E">
        <w:rPr>
          <w:sz w:val="24"/>
          <w:szCs w:val="24"/>
        </w:rPr>
        <w:t>, data, time)</w:t>
      </w:r>
      <w:r w:rsidR="00571576">
        <w:rPr>
          <w:sz w:val="24"/>
          <w:szCs w:val="24"/>
        </w:rPr>
        <w:br/>
        <w:t>[id] - primary key(AI)</w:t>
      </w:r>
      <w:r w:rsidR="00571576">
        <w:rPr>
          <w:sz w:val="24"/>
          <w:szCs w:val="24"/>
        </w:rPr>
        <w:br/>
        <w:t xml:space="preserve">[data] </w:t>
      </w:r>
      <w:proofErr w:type="gramStart"/>
      <w:r w:rsidR="00571576">
        <w:rPr>
          <w:sz w:val="24"/>
          <w:szCs w:val="24"/>
        </w:rPr>
        <w:t>–</w:t>
      </w:r>
      <w:proofErr w:type="gramEnd"/>
      <w:r w:rsidR="00571576">
        <w:rPr>
          <w:sz w:val="24"/>
          <w:szCs w:val="24"/>
        </w:rPr>
        <w:t xml:space="preserve"> </w:t>
      </w:r>
      <w:proofErr w:type="spellStart"/>
      <w:r w:rsidR="00571576">
        <w:rPr>
          <w:sz w:val="24"/>
          <w:szCs w:val="24"/>
        </w:rPr>
        <w:t>int</w:t>
      </w:r>
      <w:proofErr w:type="spellEnd"/>
      <w:r w:rsidR="00571576">
        <w:rPr>
          <w:sz w:val="24"/>
          <w:szCs w:val="24"/>
        </w:rPr>
        <w:br/>
        <w:t>[time] - timestamp</w:t>
      </w:r>
      <w:r w:rsidR="00571576">
        <w:rPr>
          <w:sz w:val="24"/>
          <w:szCs w:val="24"/>
        </w:rPr>
        <w:br/>
      </w:r>
    </w:p>
    <w:p w:rsidR="00580656" w:rsidRDefault="00580656" w:rsidP="007638B9">
      <w:pPr>
        <w:pStyle w:val="3"/>
        <w:rPr>
          <w:rFonts w:asciiTheme="majorEastAsia" w:eastAsiaTheme="majorEastAsia" w:hAnsiTheme="majorEastAsia"/>
        </w:rPr>
      </w:pPr>
      <w:bookmarkStart w:id="21" w:name="_Toc440464429"/>
      <w:r>
        <w:rPr>
          <w:rFonts w:asciiTheme="majorEastAsia" w:eastAsiaTheme="majorEastAsia" w:hAnsiTheme="majorEastAsia" w:hint="eastAsia"/>
        </w:rPr>
        <w:t>PHP</w:t>
      </w:r>
      <w:bookmarkEnd w:id="21"/>
    </w:p>
    <w:p w:rsidR="00F47FA6" w:rsidRDefault="00840263" w:rsidP="0041132F">
      <w:pPr>
        <w:pStyle w:val="a0"/>
        <w:spacing w:line="240" w:lineRule="auto"/>
        <w:ind w:left="259" w:hanging="259"/>
        <w:rPr>
          <w:sz w:val="24"/>
          <w:szCs w:val="24"/>
        </w:rPr>
      </w:pPr>
      <w:r w:rsidRPr="00F37044">
        <w:rPr>
          <w:rFonts w:hint="eastAsia"/>
          <w:b/>
          <w:sz w:val="24"/>
          <w:szCs w:val="24"/>
        </w:rPr>
        <w:t>連線資料庫和設定</w:t>
      </w:r>
      <w:r>
        <w:rPr>
          <w:sz w:val="24"/>
          <w:szCs w:val="24"/>
        </w:rPr>
        <w:br/>
      </w:r>
      <w:r w:rsidRPr="00F37044">
        <w:rPr>
          <w:rFonts w:hint="eastAsia"/>
          <w:sz w:val="24"/>
          <w:szCs w:val="24"/>
        </w:rPr>
        <w:t>編碼方式</w:t>
      </w:r>
      <w:r w:rsidRPr="00F37044">
        <w:rPr>
          <w:sz w:val="24"/>
          <w:szCs w:val="24"/>
        </w:rPr>
        <w:br/>
      </w:r>
      <w:r w:rsidRPr="00F37044">
        <w:rPr>
          <w:noProof/>
          <w:sz w:val="24"/>
          <w:szCs w:val="24"/>
        </w:rPr>
        <w:drawing>
          <wp:inline distT="0" distB="0" distL="0" distR="0">
            <wp:extent cx="5163271" cy="257211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p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044">
        <w:rPr>
          <w:sz w:val="24"/>
          <w:szCs w:val="24"/>
        </w:rPr>
        <w:br/>
      </w:r>
      <w:r w:rsidRPr="00F37044">
        <w:rPr>
          <w:rFonts w:hint="eastAsia"/>
          <w:sz w:val="24"/>
          <w:szCs w:val="24"/>
        </w:rPr>
        <w:t>連線設定</w:t>
      </w:r>
    </w:p>
    <w:p w:rsidR="0041132F" w:rsidRPr="00F37044" w:rsidRDefault="00F47FA6" w:rsidP="00F47FA6">
      <w:pPr>
        <w:pStyle w:val="a0"/>
        <w:numPr>
          <w:ilvl w:val="0"/>
          <w:numId w:val="0"/>
        </w:numPr>
        <w:spacing w:line="240" w:lineRule="auto"/>
        <w:ind w:left="259"/>
        <w:rPr>
          <w:sz w:val="24"/>
          <w:szCs w:val="24"/>
        </w:rPr>
      </w:pPr>
      <w:r w:rsidRPr="00F37044">
        <w:rPr>
          <w:noProof/>
          <w:sz w:val="24"/>
          <w:szCs w:val="24"/>
        </w:rPr>
        <w:lastRenderedPageBreak/>
        <w:drawing>
          <wp:anchor distT="0" distB="0" distL="114300" distR="114300" simplePos="0" relativeHeight="252053504" behindDoc="0" locked="0" layoutInCell="1" allowOverlap="1" wp14:anchorId="782D4F37" wp14:editId="7D44D621">
            <wp:simplePos x="0" y="0"/>
            <wp:positionH relativeFrom="column">
              <wp:posOffset>166370</wp:posOffset>
            </wp:positionH>
            <wp:positionV relativeFrom="paragraph">
              <wp:posOffset>1308811</wp:posOffset>
            </wp:positionV>
            <wp:extent cx="5486400" cy="910590"/>
            <wp:effectExtent l="0" t="0" r="0" b="381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p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32F" w:rsidRPr="00F37044">
        <w:rPr>
          <w:noProof/>
          <w:sz w:val="24"/>
          <w:szCs w:val="24"/>
        </w:rPr>
        <w:drawing>
          <wp:inline distT="0" distB="0" distL="0" distR="0" wp14:anchorId="4F776BFD" wp14:editId="3376A73F">
            <wp:extent cx="1928494" cy="797357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p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387" cy="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41132F" w:rsidRPr="00F37044">
        <w:rPr>
          <w:rFonts w:hint="eastAsia"/>
          <w:sz w:val="24"/>
          <w:szCs w:val="24"/>
        </w:rPr>
        <w:t>連線資料庫</w:t>
      </w:r>
      <w:r w:rsidR="0041132F" w:rsidRPr="00F37044">
        <w:rPr>
          <w:sz w:val="24"/>
          <w:szCs w:val="24"/>
        </w:rPr>
        <w:br/>
      </w:r>
      <w:r w:rsidR="0041132F" w:rsidRPr="00F37044">
        <w:rPr>
          <w:sz w:val="24"/>
          <w:szCs w:val="24"/>
        </w:rPr>
        <w:br/>
      </w:r>
      <w:r w:rsidR="0041132F" w:rsidRPr="00F37044">
        <w:rPr>
          <w:sz w:val="24"/>
          <w:szCs w:val="24"/>
        </w:rPr>
        <w:br/>
      </w:r>
      <w:r w:rsidR="0041132F" w:rsidRPr="00F37044">
        <w:rPr>
          <w:rFonts w:ascii="微軟正黑體" w:eastAsia="微軟正黑體" w:hAnsi="微軟正黑體" w:hint="eastAsia"/>
          <w:color w:val="333333"/>
          <w:spacing w:val="15"/>
          <w:sz w:val="24"/>
          <w:szCs w:val="24"/>
          <w:shd w:val="clear" w:color="auto" w:fill="FFFFFF"/>
        </w:rPr>
        <w:t>設置字元編碼的資料庫連接</w:t>
      </w:r>
      <w:r w:rsidR="0041132F" w:rsidRPr="00F37044">
        <w:rPr>
          <w:rFonts w:ascii="微軟正黑體" w:eastAsia="微軟正黑體" w:hAnsi="微軟正黑體"/>
          <w:color w:val="333333"/>
          <w:spacing w:val="15"/>
          <w:sz w:val="24"/>
          <w:szCs w:val="24"/>
          <w:shd w:val="clear" w:color="auto" w:fill="FFFFFF"/>
        </w:rPr>
        <w:br/>
      </w:r>
      <w:r w:rsidR="0041132F" w:rsidRPr="00F37044">
        <w:rPr>
          <w:noProof/>
          <w:sz w:val="24"/>
          <w:szCs w:val="24"/>
        </w:rPr>
        <w:drawing>
          <wp:inline distT="0" distB="0" distL="0" distR="0" wp14:anchorId="7E95EEBD" wp14:editId="58F4C005">
            <wp:extent cx="3715268" cy="28579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p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F" w:rsidRPr="00F37044" w:rsidRDefault="00AF390A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32241E2" wp14:editId="744640C8">
            <wp:simplePos x="0" y="0"/>
            <wp:positionH relativeFrom="column">
              <wp:posOffset>152400</wp:posOffset>
            </wp:positionH>
            <wp:positionV relativeFrom="paragraph">
              <wp:posOffset>413341</wp:posOffset>
            </wp:positionV>
            <wp:extent cx="2476500" cy="514350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p4.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32F" w:rsidRPr="00F37044">
        <w:rPr>
          <w:rFonts w:ascii="微軟正黑體" w:eastAsia="微軟正黑體" w:hAnsi="微軟正黑體" w:hint="eastAsia"/>
          <w:b/>
          <w:color w:val="333333"/>
          <w:spacing w:val="15"/>
          <w:sz w:val="24"/>
          <w:szCs w:val="24"/>
          <w:shd w:val="clear" w:color="auto" w:fill="FFFFFF"/>
        </w:rPr>
        <w:t>與資料庫結束連結</w:t>
      </w:r>
      <w:r w:rsidR="0041132F" w:rsidRPr="00F37044">
        <w:rPr>
          <w:rFonts w:ascii="微軟正黑體" w:eastAsia="微軟正黑體" w:hAnsi="微軟正黑體"/>
          <w:b/>
          <w:color w:val="333333"/>
          <w:spacing w:val="15"/>
          <w:sz w:val="24"/>
          <w:szCs w:val="24"/>
          <w:shd w:val="clear" w:color="auto" w:fill="FFFFFF"/>
        </w:rPr>
        <w:br/>
      </w:r>
    </w:p>
    <w:p w:rsidR="0041132F" w:rsidRPr="00F37044" w:rsidRDefault="00AF390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F37044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AB43DB9" wp14:editId="5FB0A7E4">
            <wp:simplePos x="0" y="0"/>
            <wp:positionH relativeFrom="column">
              <wp:posOffset>164465</wp:posOffset>
            </wp:positionH>
            <wp:positionV relativeFrom="paragraph">
              <wp:posOffset>583565</wp:posOffset>
            </wp:positionV>
            <wp:extent cx="5220335" cy="2966085"/>
            <wp:effectExtent l="0" t="0" r="0" b="571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p4.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132F" w:rsidRPr="00F37044">
        <w:rPr>
          <w:b/>
          <w:sz w:val="24"/>
          <w:szCs w:val="24"/>
        </w:rPr>
        <w:t>S</w:t>
      </w:r>
      <w:r w:rsidR="0041132F" w:rsidRPr="00F37044">
        <w:rPr>
          <w:rFonts w:hint="eastAsia"/>
          <w:b/>
          <w:sz w:val="24"/>
          <w:szCs w:val="24"/>
        </w:rPr>
        <w:t>ql</w:t>
      </w:r>
      <w:proofErr w:type="spellEnd"/>
      <w:r w:rsidR="0041132F" w:rsidRPr="00F37044">
        <w:rPr>
          <w:rFonts w:hint="eastAsia"/>
          <w:b/>
          <w:sz w:val="24"/>
          <w:szCs w:val="24"/>
        </w:rPr>
        <w:t xml:space="preserve"> </w:t>
      </w:r>
      <w:r w:rsidR="00B82276" w:rsidRPr="00F37044">
        <w:rPr>
          <w:b/>
          <w:sz w:val="24"/>
          <w:szCs w:val="24"/>
        </w:rPr>
        <w:t>query</w:t>
      </w:r>
      <w:r w:rsidR="0041132F" w:rsidRPr="00F37044">
        <w:rPr>
          <w:rFonts w:hint="eastAsia"/>
          <w:b/>
          <w:sz w:val="24"/>
          <w:szCs w:val="24"/>
        </w:rPr>
        <w:t>得結果存取在</w:t>
      </w:r>
      <w:proofErr w:type="spellStart"/>
      <w:r w:rsidR="0041132F" w:rsidRPr="00F37044">
        <w:rPr>
          <w:rFonts w:hint="eastAsia"/>
          <w:b/>
          <w:sz w:val="24"/>
          <w:szCs w:val="24"/>
        </w:rPr>
        <w:t>json</w:t>
      </w:r>
      <w:proofErr w:type="spellEnd"/>
      <w:r w:rsidR="0041132F" w:rsidRPr="00F37044">
        <w:rPr>
          <w:rFonts w:hint="eastAsia"/>
          <w:b/>
          <w:sz w:val="24"/>
          <w:szCs w:val="24"/>
        </w:rPr>
        <w:t>陣列中回傳</w:t>
      </w:r>
      <w:r w:rsidR="00B82276" w:rsidRPr="00F37044">
        <w:rPr>
          <w:sz w:val="24"/>
          <w:szCs w:val="24"/>
        </w:rPr>
        <w:br/>
      </w:r>
      <w:r w:rsidR="00B82276" w:rsidRPr="00F37044">
        <w:rPr>
          <w:rFonts w:hint="eastAsia"/>
          <w:sz w:val="24"/>
          <w:szCs w:val="24"/>
        </w:rPr>
        <w:t>如果沒有資料或</w:t>
      </w:r>
      <w:proofErr w:type="spellStart"/>
      <w:r w:rsidR="00B82276" w:rsidRPr="00F37044">
        <w:rPr>
          <w:rFonts w:hint="eastAsia"/>
          <w:sz w:val="24"/>
          <w:szCs w:val="24"/>
        </w:rPr>
        <w:t>sql</w:t>
      </w:r>
      <w:proofErr w:type="spellEnd"/>
      <w:r w:rsidR="00B82276" w:rsidRPr="00F37044">
        <w:rPr>
          <w:rFonts w:hint="eastAsia"/>
          <w:sz w:val="24"/>
          <w:szCs w:val="24"/>
        </w:rPr>
        <w:t xml:space="preserve"> </w:t>
      </w:r>
      <w:r w:rsidR="00B82276" w:rsidRPr="00F37044">
        <w:rPr>
          <w:sz w:val="24"/>
          <w:szCs w:val="24"/>
        </w:rPr>
        <w:t>query</w:t>
      </w:r>
      <w:r w:rsidR="00B82276" w:rsidRPr="00F37044">
        <w:rPr>
          <w:rFonts w:hint="eastAsia"/>
          <w:sz w:val="24"/>
          <w:szCs w:val="24"/>
        </w:rPr>
        <w:t>失敗($result == null)，就回傳沒有資料等訊息。</w:t>
      </w:r>
      <w:r w:rsidR="0041132F" w:rsidRPr="00F37044">
        <w:rPr>
          <w:sz w:val="24"/>
          <w:szCs w:val="24"/>
        </w:rPr>
        <w:br/>
      </w:r>
      <w:r w:rsidR="00B82276" w:rsidRPr="00F37044">
        <w:rPr>
          <w:sz w:val="24"/>
          <w:szCs w:val="24"/>
        </w:rPr>
        <w:lastRenderedPageBreak/>
        <w:br/>
      </w:r>
    </w:p>
    <w:p w:rsidR="00B9012A" w:rsidRPr="00F37044" w:rsidRDefault="00007E5E" w:rsidP="00B82276">
      <w:pPr>
        <w:pStyle w:val="a0"/>
        <w:ind w:left="259" w:hanging="259"/>
        <w:rPr>
          <w:sz w:val="24"/>
          <w:szCs w:val="24"/>
        </w:rPr>
      </w:pPr>
      <w:r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E8B74F8" wp14:editId="1712F7C2">
            <wp:simplePos x="0" y="0"/>
            <wp:positionH relativeFrom="column">
              <wp:posOffset>143200</wp:posOffset>
            </wp:positionH>
            <wp:positionV relativeFrom="paragraph">
              <wp:posOffset>542069</wp:posOffset>
            </wp:positionV>
            <wp:extent cx="4038600" cy="981075"/>
            <wp:effectExtent l="0" t="0" r="0" b="952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p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012A" w:rsidRPr="00F37044">
        <w:rPr>
          <w:b/>
          <w:sz w:val="24"/>
          <w:szCs w:val="24"/>
        </w:rPr>
        <w:t>home_user_contact.php</w:t>
      </w:r>
      <w:proofErr w:type="spellEnd"/>
      <w:r w:rsidR="0041132F" w:rsidRPr="00F37044">
        <w:rPr>
          <w:sz w:val="24"/>
          <w:szCs w:val="24"/>
        </w:rPr>
        <w:br/>
      </w:r>
      <w:proofErr w:type="spellStart"/>
      <w:r w:rsidR="0041132F" w:rsidRPr="00F37044">
        <w:rPr>
          <w:sz w:val="24"/>
          <w:szCs w:val="24"/>
        </w:rPr>
        <w:t>sql</w:t>
      </w:r>
      <w:proofErr w:type="spellEnd"/>
      <w:r w:rsidR="0041132F" w:rsidRPr="00F37044">
        <w:rPr>
          <w:rFonts w:hint="eastAsia"/>
          <w:sz w:val="24"/>
          <w:szCs w:val="24"/>
        </w:rPr>
        <w:t xml:space="preserve"> </w:t>
      </w:r>
      <w:r w:rsidR="00B82276" w:rsidRPr="00F37044">
        <w:rPr>
          <w:sz w:val="24"/>
          <w:szCs w:val="24"/>
        </w:rPr>
        <w:t>query</w:t>
      </w:r>
      <w:r w:rsidR="00F37044">
        <w:rPr>
          <w:sz w:val="24"/>
          <w:szCs w:val="24"/>
        </w:rPr>
        <w:t xml:space="preserve"> </w:t>
      </w:r>
      <w:r w:rsidR="0041132F" w:rsidRPr="00F37044">
        <w:rPr>
          <w:sz w:val="24"/>
          <w:szCs w:val="24"/>
        </w:rPr>
        <w:t>-</w:t>
      </w:r>
      <w:r w:rsidR="00F37044">
        <w:rPr>
          <w:sz w:val="24"/>
          <w:szCs w:val="24"/>
        </w:rPr>
        <w:t xml:space="preserve"> </w:t>
      </w:r>
      <w:r w:rsidR="0041132F" w:rsidRPr="00F37044">
        <w:rPr>
          <w:rFonts w:hint="eastAsia"/>
          <w:sz w:val="24"/>
          <w:szCs w:val="24"/>
        </w:rPr>
        <w:t>選擇</w:t>
      </w:r>
      <w:proofErr w:type="spellStart"/>
      <w:r w:rsidR="0041132F" w:rsidRPr="00F37044">
        <w:rPr>
          <w:rFonts w:hint="eastAsia"/>
          <w:sz w:val="24"/>
          <w:szCs w:val="24"/>
        </w:rPr>
        <w:t>user_contact</w:t>
      </w:r>
      <w:proofErr w:type="spellEnd"/>
      <w:r w:rsidR="0041132F" w:rsidRPr="00F37044">
        <w:rPr>
          <w:rFonts w:hint="eastAsia"/>
          <w:sz w:val="24"/>
          <w:szCs w:val="24"/>
        </w:rPr>
        <w:t>中所有的欄位的資料</w:t>
      </w:r>
      <w:r w:rsidR="00B82276" w:rsidRPr="00F37044">
        <w:rPr>
          <w:rFonts w:hint="eastAsia"/>
          <w:sz w:val="24"/>
          <w:szCs w:val="24"/>
        </w:rPr>
        <w:t>。</w:t>
      </w:r>
      <w:r w:rsidR="00B82276" w:rsidRPr="00F37044">
        <w:rPr>
          <w:sz w:val="24"/>
          <w:szCs w:val="24"/>
        </w:rPr>
        <w:br/>
      </w:r>
    </w:p>
    <w:p w:rsidR="005C1A35" w:rsidRDefault="00007E5E" w:rsidP="00F16B41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37044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321E78B" wp14:editId="66BC7FDC">
            <wp:simplePos x="0" y="0"/>
            <wp:positionH relativeFrom="column">
              <wp:posOffset>139700</wp:posOffset>
            </wp:positionH>
            <wp:positionV relativeFrom="paragraph">
              <wp:posOffset>856615</wp:posOffset>
            </wp:positionV>
            <wp:extent cx="5486400" cy="660400"/>
            <wp:effectExtent l="0" t="0" r="0" b="635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p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012A" w:rsidRPr="00C60A4D">
        <w:rPr>
          <w:b/>
          <w:sz w:val="24"/>
          <w:szCs w:val="24"/>
        </w:rPr>
        <w:t>home_alert.php</w:t>
      </w:r>
      <w:proofErr w:type="spellEnd"/>
      <w:r w:rsidR="00B82276" w:rsidRPr="00C60A4D">
        <w:rPr>
          <w:sz w:val="24"/>
          <w:szCs w:val="24"/>
        </w:rPr>
        <w:br/>
      </w:r>
      <w:proofErr w:type="spellStart"/>
      <w:r w:rsidR="00B82276" w:rsidRPr="00C60A4D">
        <w:rPr>
          <w:sz w:val="24"/>
          <w:szCs w:val="24"/>
        </w:rPr>
        <w:t>sql</w:t>
      </w:r>
      <w:proofErr w:type="spellEnd"/>
      <w:r w:rsidR="00B82276" w:rsidRPr="00C60A4D">
        <w:rPr>
          <w:sz w:val="24"/>
          <w:szCs w:val="24"/>
        </w:rPr>
        <w:t xml:space="preserve"> query</w:t>
      </w:r>
      <w:r w:rsidR="00F37044" w:rsidRPr="00C60A4D">
        <w:rPr>
          <w:sz w:val="24"/>
          <w:szCs w:val="24"/>
        </w:rPr>
        <w:t xml:space="preserve"> </w:t>
      </w:r>
      <w:r w:rsidR="00B82276" w:rsidRPr="00C60A4D">
        <w:rPr>
          <w:sz w:val="24"/>
          <w:szCs w:val="24"/>
        </w:rPr>
        <w:t>-</w:t>
      </w:r>
      <w:r w:rsidR="00F37044" w:rsidRPr="00C60A4D">
        <w:rPr>
          <w:sz w:val="24"/>
          <w:szCs w:val="24"/>
        </w:rPr>
        <w:t xml:space="preserve"> </w:t>
      </w:r>
      <w:r w:rsidR="00B82276" w:rsidRPr="00C60A4D">
        <w:rPr>
          <w:rFonts w:hint="eastAsia"/>
          <w:sz w:val="24"/>
          <w:szCs w:val="24"/>
        </w:rPr>
        <w:t>先從</w:t>
      </w:r>
      <w:proofErr w:type="spellStart"/>
      <w:r w:rsidR="00B82276" w:rsidRPr="00C60A4D">
        <w:rPr>
          <w:rFonts w:hint="eastAsia"/>
          <w:sz w:val="24"/>
          <w:szCs w:val="24"/>
        </w:rPr>
        <w:t>wifi</w:t>
      </w:r>
      <w:proofErr w:type="spellEnd"/>
      <w:r w:rsidR="00B82276" w:rsidRPr="00C60A4D">
        <w:rPr>
          <w:rFonts w:hint="eastAsia"/>
          <w:sz w:val="24"/>
          <w:szCs w:val="24"/>
        </w:rPr>
        <w:t xml:space="preserve"> table中選擇time欄位中時間最新的(max </w:t>
      </w:r>
      <w:r w:rsidR="00B82276" w:rsidRPr="00C60A4D">
        <w:rPr>
          <w:sz w:val="24"/>
          <w:szCs w:val="24"/>
        </w:rPr>
        <w:t>time</w:t>
      </w:r>
      <w:r w:rsidR="00B82276" w:rsidRPr="00C60A4D">
        <w:rPr>
          <w:rFonts w:hint="eastAsia"/>
          <w:sz w:val="24"/>
          <w:szCs w:val="24"/>
        </w:rPr>
        <w:t>)，然後選擇所有欄位中time和max time一樣的。</w:t>
      </w:r>
      <w:r w:rsidR="00B82276" w:rsidRPr="00C60A4D">
        <w:rPr>
          <w:sz w:val="24"/>
          <w:szCs w:val="24"/>
        </w:rPr>
        <w:br/>
      </w:r>
    </w:p>
    <w:p w:rsidR="00B9012A" w:rsidRPr="005C1A35" w:rsidRDefault="00455B4B" w:rsidP="005C1A35">
      <w:pPr>
        <w:pStyle w:val="a0"/>
        <w:spacing w:line="240" w:lineRule="auto"/>
        <w:ind w:left="259" w:hanging="259"/>
        <w:rPr>
          <w:sz w:val="24"/>
          <w:szCs w:val="24"/>
        </w:rPr>
      </w:pPr>
      <w:r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4EE836A" wp14:editId="3D344A22">
            <wp:simplePos x="0" y="0"/>
            <wp:positionH relativeFrom="margin">
              <wp:posOffset>142875</wp:posOffset>
            </wp:positionH>
            <wp:positionV relativeFrom="paragraph">
              <wp:posOffset>1108075</wp:posOffset>
            </wp:positionV>
            <wp:extent cx="5486400" cy="663575"/>
            <wp:effectExtent l="0" t="0" r="0" b="317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p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012A" w:rsidRPr="00C60A4D">
        <w:rPr>
          <w:b/>
          <w:sz w:val="24"/>
          <w:szCs w:val="24"/>
        </w:rPr>
        <w:t>get_min_max.php</w:t>
      </w:r>
      <w:proofErr w:type="spellEnd"/>
      <w:r w:rsidR="009D739C" w:rsidRPr="00C60A4D">
        <w:rPr>
          <w:sz w:val="24"/>
          <w:szCs w:val="24"/>
        </w:rPr>
        <w:br/>
        <w:t xml:space="preserve">query </w:t>
      </w:r>
      <w:proofErr w:type="spellStart"/>
      <w:r w:rsidR="009D739C" w:rsidRPr="00C60A4D">
        <w:rPr>
          <w:sz w:val="24"/>
          <w:szCs w:val="24"/>
        </w:rPr>
        <w:t>query</w:t>
      </w:r>
      <w:proofErr w:type="spellEnd"/>
      <w:r w:rsidR="00F37044" w:rsidRPr="00C60A4D">
        <w:rPr>
          <w:sz w:val="24"/>
          <w:szCs w:val="24"/>
        </w:rPr>
        <w:t xml:space="preserve"> </w:t>
      </w:r>
      <w:r w:rsidR="009D739C" w:rsidRPr="00C60A4D">
        <w:rPr>
          <w:sz w:val="24"/>
          <w:szCs w:val="24"/>
        </w:rPr>
        <w:t>-</w:t>
      </w:r>
      <w:r w:rsidR="00F37044" w:rsidRPr="00C60A4D">
        <w:rPr>
          <w:sz w:val="24"/>
          <w:szCs w:val="24"/>
        </w:rPr>
        <w:t xml:space="preserve"> </w:t>
      </w:r>
      <w:r w:rsidR="009D739C" w:rsidRPr="00C60A4D">
        <w:rPr>
          <w:rFonts w:hint="eastAsia"/>
          <w:sz w:val="24"/>
          <w:szCs w:val="24"/>
        </w:rPr>
        <w:t>要作兩次query</w:t>
      </w:r>
      <w:r w:rsidR="009D739C" w:rsidRPr="00C60A4D">
        <w:rPr>
          <w:sz w:val="24"/>
          <w:szCs w:val="24"/>
        </w:rPr>
        <w:br/>
      </w:r>
      <w:r w:rsidR="009D739C" w:rsidRPr="00C60A4D">
        <w:rPr>
          <w:rFonts w:hint="eastAsia"/>
          <w:sz w:val="24"/>
          <w:szCs w:val="24"/>
        </w:rPr>
        <w:t>(1). 找出</w:t>
      </w:r>
      <w:proofErr w:type="spellStart"/>
      <w:r w:rsidR="009D739C" w:rsidRPr="00C60A4D">
        <w:rPr>
          <w:rFonts w:hint="eastAsia"/>
          <w:sz w:val="24"/>
          <w:szCs w:val="24"/>
        </w:rPr>
        <w:t>wifi</w:t>
      </w:r>
      <w:proofErr w:type="spellEnd"/>
      <w:r w:rsidR="009D739C" w:rsidRPr="00C60A4D">
        <w:rPr>
          <w:rFonts w:hint="eastAsia"/>
          <w:sz w:val="24"/>
          <w:szCs w:val="24"/>
        </w:rPr>
        <w:t xml:space="preserve"> table中t</w:t>
      </w:r>
      <w:r w:rsidR="009D739C" w:rsidRPr="00C60A4D">
        <w:rPr>
          <w:sz w:val="24"/>
          <w:szCs w:val="24"/>
        </w:rPr>
        <w:t>ime</w:t>
      </w:r>
      <w:r w:rsidR="009D739C" w:rsidRPr="00C60A4D">
        <w:rPr>
          <w:rFonts w:hint="eastAsia"/>
          <w:sz w:val="24"/>
          <w:szCs w:val="24"/>
        </w:rPr>
        <w:t>最早的所有欄位資料(</w:t>
      </w:r>
      <w:r w:rsidR="009D739C" w:rsidRPr="00C60A4D">
        <w:rPr>
          <w:sz w:val="24"/>
          <w:szCs w:val="24"/>
        </w:rPr>
        <w:t>min time</w:t>
      </w:r>
      <w:r w:rsidR="009D739C" w:rsidRPr="00C60A4D">
        <w:rPr>
          <w:rFonts w:hint="eastAsia"/>
          <w:sz w:val="24"/>
          <w:szCs w:val="24"/>
        </w:rPr>
        <w:t>)</w:t>
      </w:r>
      <w:r w:rsidR="00A33605" w:rsidRPr="00C60A4D">
        <w:rPr>
          <w:sz w:val="24"/>
          <w:szCs w:val="24"/>
        </w:rPr>
        <w:br/>
        <w:t xml:space="preserve">(2). </w:t>
      </w:r>
      <w:r w:rsidR="00A33605" w:rsidRPr="00C60A4D">
        <w:rPr>
          <w:rFonts w:hint="eastAsia"/>
          <w:sz w:val="24"/>
          <w:szCs w:val="24"/>
        </w:rPr>
        <w:t>找出</w:t>
      </w:r>
      <w:proofErr w:type="spellStart"/>
      <w:r w:rsidR="00A33605" w:rsidRPr="00C60A4D">
        <w:rPr>
          <w:rFonts w:hint="eastAsia"/>
          <w:sz w:val="24"/>
          <w:szCs w:val="24"/>
        </w:rPr>
        <w:t>wifi</w:t>
      </w:r>
      <w:proofErr w:type="spellEnd"/>
      <w:r w:rsidR="00A33605" w:rsidRPr="00C60A4D">
        <w:rPr>
          <w:rFonts w:hint="eastAsia"/>
          <w:sz w:val="24"/>
          <w:szCs w:val="24"/>
        </w:rPr>
        <w:t xml:space="preserve"> table中t</w:t>
      </w:r>
      <w:r w:rsidR="00A33605" w:rsidRPr="00C60A4D">
        <w:rPr>
          <w:sz w:val="24"/>
          <w:szCs w:val="24"/>
        </w:rPr>
        <w:t>ime</w:t>
      </w:r>
      <w:r w:rsidR="00A33605" w:rsidRPr="00C60A4D">
        <w:rPr>
          <w:rFonts w:hint="eastAsia"/>
          <w:sz w:val="24"/>
          <w:szCs w:val="24"/>
        </w:rPr>
        <w:t>最新的所有欄位資料(</w:t>
      </w:r>
      <w:r w:rsidR="00A33605" w:rsidRPr="00C60A4D">
        <w:rPr>
          <w:sz w:val="24"/>
          <w:szCs w:val="24"/>
        </w:rPr>
        <w:t>max time</w:t>
      </w:r>
      <w:r w:rsidR="00A33605" w:rsidRPr="00C60A4D">
        <w:rPr>
          <w:rFonts w:hint="eastAsia"/>
          <w:sz w:val="24"/>
          <w:szCs w:val="24"/>
        </w:rPr>
        <w:t>)</w:t>
      </w:r>
      <w:r w:rsidR="005C1A35">
        <w:rPr>
          <w:sz w:val="24"/>
          <w:szCs w:val="24"/>
        </w:rPr>
        <w:br/>
      </w:r>
      <w:r w:rsidR="005C1A35">
        <w:rPr>
          <w:sz w:val="24"/>
          <w:szCs w:val="24"/>
        </w:rPr>
        <w:br/>
      </w: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6CFE691" wp14:editId="20CD4296">
                <wp:simplePos x="0" y="0"/>
                <wp:positionH relativeFrom="column">
                  <wp:posOffset>485775</wp:posOffset>
                </wp:positionH>
                <wp:positionV relativeFrom="paragraph">
                  <wp:posOffset>495935</wp:posOffset>
                </wp:positionV>
                <wp:extent cx="4252595" cy="4987925"/>
                <wp:effectExtent l="0" t="0" r="71755" b="3175"/>
                <wp:wrapTopAndBottom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2595" cy="4987925"/>
                          <a:chOff x="0" y="0"/>
                          <a:chExt cx="4252595" cy="4987925"/>
                        </a:xfrm>
                      </wpg:grpSpPr>
                      <pic:pic xmlns:pic="http://schemas.openxmlformats.org/drawingml/2006/picture">
                        <pic:nvPicPr>
                          <pic:cNvPr id="28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595" cy="498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矩形 20"/>
                        <wps:cNvSpPr/>
                        <wps:spPr>
                          <a:xfrm>
                            <a:off x="297712" y="2009553"/>
                            <a:ext cx="3923414" cy="220093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  <a:effectLst>
                            <a:glow rad="63500">
                              <a:srgbClr val="FF0000">
                                <a:alpha val="40000"/>
                              </a:srgb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383E2" id="群組 31" o:spid="_x0000_s1026" style="position:absolute;margin-left:38.25pt;margin-top:39.05pt;width:334.85pt;height:392.75pt;z-index:251675648" coordsize="42525,4987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">
                <v:shape id="圖片 19" o:spid="_x0000_s1027" type="#_x0000_t75" style="position:absolute;width:42525;height:498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ZGq3AAAAA2wAAAA8AAABkcnMvZG93bnJldi54bWxET89rgzAUvg/2P4Q36GXMWBmjuMbSFgY7&#10;djrW68O8qtS8SBKt/vfNobDjx/d7u5tNLyZyvrOsYJ2kIIhrqztuFPxWX28bED4ga+wtk4KFPOyK&#10;56ct5tre+IemMjQihrDPUUEbwpBL6euWDPrEDsSRu1hnMEToGqkd3mK46WWWph/SYMexocWBji3V&#10;13I0ChrrT/vpdf03dm58r7JyOdOhVGr1Mu8/QQSaw7/44f7WCrI4Nn6JP0AW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BkarcAAAADbAAAADwAAAAAAAAAAAAAAAACfAgAA&#10;ZHJzL2Rvd25yZXYueG1sUEsFBgAAAAAEAAQA9wAAAIwDAAAAAA==&#10;">
                  <v:imagedata r:id="rId44" o:title=""/>
                  <v:path arrowok="t"/>
                </v:shape>
                <v:rect id="矩形 20" o:spid="_x0000_s1028" style="position:absolute;left:2977;top:20095;width:39234;height:22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N7R78A&#10;AADbAAAADwAAAGRycy9kb3ducmV2LnhtbERPO2/CMBDekfgP1lViA6cZKAoYhCohMbA0YWE7xZcH&#10;xOc0vkL493hA6vjpe292o+vUnYbQejbwuUhAEZfetlwbOBeH+QpUEGSLnWcy8KQAu+10ssHM+gf/&#10;0D2XWsUQDhkaaET6TOtQNuQwLHxPHLnKDw4lwqHWdsBHDHedTpNkqR22HBsa7Om7ofKW/zkDv8dV&#10;dS1SafOv7lRKccn31elpzOxj3K9BCY3yL367j9ZAGtfHL/EH6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83tHvwAAANsAAAAPAAAAAAAAAAAAAAAAAJgCAABkcnMvZG93bnJl&#10;di54bWxQSwUGAAAAAAQABAD1AAAAhAMAAAAA&#10;" filled="f" strokecolor="#c00000" strokeweight="1pt"/>
                <w10:wrap type="topAndBottom"/>
              </v:group>
            </w:pict>
          </mc:Fallback>
        </mc:AlternateContent>
      </w:r>
      <w:r w:rsidR="0004635C" w:rsidRPr="005C1A35">
        <w:rPr>
          <w:sz w:val="24"/>
          <w:szCs w:val="24"/>
        </w:rPr>
        <w:t>query</w:t>
      </w:r>
      <w:r w:rsidR="0004635C" w:rsidRPr="005C1A35">
        <w:rPr>
          <w:rFonts w:hint="eastAsia"/>
          <w:sz w:val="24"/>
          <w:szCs w:val="24"/>
        </w:rPr>
        <w:t>要作兩次，將結果放在同一</w:t>
      </w:r>
      <w:proofErr w:type="gramStart"/>
      <w:r w:rsidR="0004635C" w:rsidRPr="005C1A35">
        <w:rPr>
          <w:rFonts w:hint="eastAsia"/>
          <w:sz w:val="24"/>
          <w:szCs w:val="24"/>
        </w:rPr>
        <w:t>個</w:t>
      </w:r>
      <w:proofErr w:type="gramEnd"/>
      <w:r w:rsidR="0004635C" w:rsidRPr="005C1A35">
        <w:rPr>
          <w:rFonts w:hint="eastAsia"/>
          <w:sz w:val="24"/>
          <w:szCs w:val="24"/>
        </w:rPr>
        <w:t>陣列中，</w:t>
      </w:r>
      <w:r w:rsidR="0004635C" w:rsidRPr="00C0482B">
        <w:rPr>
          <w:rFonts w:hint="eastAsia"/>
          <w:color w:val="C00000"/>
          <w:sz w:val="24"/>
          <w:szCs w:val="24"/>
        </w:rPr>
        <w:t>紅框為第二次query</w:t>
      </w:r>
      <w:r w:rsidR="0004635C" w:rsidRPr="005C1A35">
        <w:rPr>
          <w:rFonts w:hint="eastAsia"/>
          <w:sz w:val="24"/>
          <w:szCs w:val="24"/>
        </w:rPr>
        <w:t>。</w:t>
      </w:r>
      <w:r w:rsidR="005C1A35">
        <w:rPr>
          <w:sz w:val="24"/>
          <w:szCs w:val="24"/>
        </w:rPr>
        <w:br/>
      </w:r>
    </w:p>
    <w:p w:rsidR="00B9012A" w:rsidRPr="00F37044" w:rsidRDefault="00571576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>
        <w:rPr>
          <w:b/>
          <w:sz w:val="24"/>
          <w:szCs w:val="24"/>
        </w:rPr>
        <w:br w:type="column"/>
      </w:r>
      <w:proofErr w:type="spellStart"/>
      <w:r w:rsidR="005C1A35">
        <w:rPr>
          <w:b/>
          <w:sz w:val="24"/>
          <w:szCs w:val="24"/>
        </w:rPr>
        <w:lastRenderedPageBreak/>
        <w:t>c</w:t>
      </w:r>
      <w:r w:rsidRPr="00F37044">
        <w:rPr>
          <w:b/>
          <w:sz w:val="24"/>
          <w:szCs w:val="24"/>
        </w:rPr>
        <w:t>hart.php</w:t>
      </w:r>
      <w:proofErr w:type="spellEnd"/>
      <w:r>
        <w:rPr>
          <w:b/>
          <w:sz w:val="24"/>
          <w:szCs w:val="24"/>
        </w:rPr>
        <w:br/>
      </w:r>
      <w:r w:rsidR="00F37044"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D22A36E" wp14:editId="34E4A4DA">
            <wp:simplePos x="0" y="0"/>
            <wp:positionH relativeFrom="column">
              <wp:posOffset>163978</wp:posOffset>
            </wp:positionH>
            <wp:positionV relativeFrom="page">
              <wp:posOffset>1498112</wp:posOffset>
            </wp:positionV>
            <wp:extent cx="4944110" cy="676275"/>
            <wp:effectExtent l="0" t="0" r="8890" b="952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p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35C" w:rsidRPr="00F37044">
        <w:rPr>
          <w:rFonts w:hint="eastAsia"/>
          <w:sz w:val="24"/>
          <w:szCs w:val="24"/>
        </w:rPr>
        <w:t>先</w:t>
      </w:r>
      <w:r w:rsidR="00F37044" w:rsidRPr="00F37044">
        <w:rPr>
          <w:rFonts w:hint="eastAsia"/>
          <w:sz w:val="24"/>
          <w:szCs w:val="24"/>
        </w:rPr>
        <w:t>接收從</w:t>
      </w:r>
      <w:proofErr w:type="gramStart"/>
      <w:r w:rsidR="00F37044" w:rsidRPr="00F37044">
        <w:rPr>
          <w:rFonts w:hint="eastAsia"/>
          <w:sz w:val="24"/>
          <w:szCs w:val="24"/>
        </w:rPr>
        <w:t>請求端傳過來</w:t>
      </w:r>
      <w:proofErr w:type="gramEnd"/>
      <w:r w:rsidR="00F37044" w:rsidRPr="00F37044">
        <w:rPr>
          <w:rFonts w:hint="eastAsia"/>
          <w:sz w:val="24"/>
          <w:szCs w:val="24"/>
        </w:rPr>
        <w:t>的資料</w:t>
      </w:r>
      <w:r w:rsidR="00F37044" w:rsidRPr="00F37044">
        <w:rPr>
          <w:sz w:val="24"/>
          <w:szCs w:val="24"/>
        </w:rPr>
        <w:br/>
      </w:r>
      <w:r w:rsidR="00F37044" w:rsidRPr="00F37044">
        <w:rPr>
          <w:sz w:val="24"/>
          <w:szCs w:val="24"/>
        </w:rPr>
        <w:br/>
      </w:r>
      <w:proofErr w:type="spellStart"/>
      <w:r w:rsidR="00F37044" w:rsidRPr="00F37044">
        <w:rPr>
          <w:sz w:val="24"/>
          <w:szCs w:val="24"/>
        </w:rPr>
        <w:t>sql</w:t>
      </w:r>
      <w:proofErr w:type="spellEnd"/>
      <w:r w:rsidR="00F37044" w:rsidRPr="00F37044">
        <w:rPr>
          <w:sz w:val="24"/>
          <w:szCs w:val="24"/>
        </w:rPr>
        <w:t xml:space="preserve"> query - </w:t>
      </w:r>
      <w:r w:rsidR="00F37044" w:rsidRPr="00F37044">
        <w:rPr>
          <w:rFonts w:hint="eastAsia"/>
          <w:sz w:val="24"/>
          <w:szCs w:val="24"/>
        </w:rPr>
        <w:t>尋找符合</w:t>
      </w:r>
      <w:proofErr w:type="spellStart"/>
      <w:r w:rsidR="00F37044" w:rsidRPr="00F37044">
        <w:rPr>
          <w:rFonts w:hint="eastAsia"/>
          <w:sz w:val="24"/>
          <w:szCs w:val="24"/>
        </w:rPr>
        <w:t>daterange_start</w:t>
      </w:r>
      <w:proofErr w:type="spellEnd"/>
      <w:r w:rsidR="00F37044" w:rsidRPr="00F37044">
        <w:rPr>
          <w:rFonts w:hint="eastAsia"/>
          <w:sz w:val="24"/>
          <w:szCs w:val="24"/>
        </w:rPr>
        <w:t>和</w:t>
      </w:r>
      <w:proofErr w:type="spellStart"/>
      <w:r w:rsidR="00F37044" w:rsidRPr="00F37044">
        <w:rPr>
          <w:rFonts w:hint="eastAsia"/>
          <w:sz w:val="24"/>
          <w:szCs w:val="24"/>
        </w:rPr>
        <w:t>daterange_finish</w:t>
      </w:r>
      <w:proofErr w:type="spellEnd"/>
      <w:r w:rsidR="00F37044" w:rsidRPr="00F37044">
        <w:rPr>
          <w:rFonts w:hint="eastAsia"/>
          <w:sz w:val="24"/>
          <w:szCs w:val="24"/>
        </w:rPr>
        <w:t>之間範圍的所有欄</w:t>
      </w:r>
      <w:r w:rsidRPr="00F37044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7643995" wp14:editId="2B01CD17">
            <wp:simplePos x="0" y="0"/>
            <wp:positionH relativeFrom="column">
              <wp:posOffset>185243</wp:posOffset>
            </wp:positionH>
            <wp:positionV relativeFrom="paragraph">
              <wp:posOffset>2136302</wp:posOffset>
            </wp:positionV>
            <wp:extent cx="5486400" cy="937895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p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044" w:rsidRPr="00F37044">
        <w:rPr>
          <w:rFonts w:hint="eastAsia"/>
          <w:sz w:val="24"/>
          <w:szCs w:val="24"/>
        </w:rPr>
        <w:t>位資料。</w:t>
      </w:r>
      <w:r w:rsidR="00F37044" w:rsidRPr="00F37044">
        <w:rPr>
          <w:sz w:val="24"/>
          <w:szCs w:val="24"/>
        </w:rPr>
        <w:br/>
      </w:r>
    </w:p>
    <w:p w:rsidR="00B9012A" w:rsidRDefault="00B9012A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proofErr w:type="spellStart"/>
      <w:r w:rsidRPr="00F37044">
        <w:rPr>
          <w:b/>
          <w:sz w:val="24"/>
          <w:szCs w:val="24"/>
        </w:rPr>
        <w:t>set_change.php</w:t>
      </w:r>
      <w:proofErr w:type="spellEnd"/>
      <w:r w:rsidR="00F37044">
        <w:rPr>
          <w:b/>
          <w:sz w:val="24"/>
          <w:szCs w:val="24"/>
        </w:rPr>
        <w:br/>
      </w:r>
      <w:r w:rsidR="00F37044" w:rsidRPr="00F37044">
        <w:rPr>
          <w:rFonts w:hint="eastAsia"/>
          <w:sz w:val="24"/>
          <w:szCs w:val="24"/>
        </w:rPr>
        <w:t>先接收從</w:t>
      </w:r>
      <w:proofErr w:type="gramStart"/>
      <w:r w:rsidR="00F37044" w:rsidRPr="00F37044">
        <w:rPr>
          <w:rFonts w:hint="eastAsia"/>
          <w:sz w:val="24"/>
          <w:szCs w:val="24"/>
        </w:rPr>
        <w:t>請求端傳過來</w:t>
      </w:r>
      <w:proofErr w:type="gramEnd"/>
      <w:r w:rsidR="00F37044" w:rsidRPr="00F37044">
        <w:rPr>
          <w:rFonts w:hint="eastAsia"/>
          <w:sz w:val="24"/>
          <w:szCs w:val="24"/>
        </w:rPr>
        <w:t>的資料</w:t>
      </w:r>
      <w:r w:rsidR="00571576">
        <w:rPr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850356" wp14:editId="66DDB7FB">
            <wp:simplePos x="0" y="0"/>
            <wp:positionH relativeFrom="column">
              <wp:posOffset>164465</wp:posOffset>
            </wp:positionH>
            <wp:positionV relativeFrom="paragraph">
              <wp:posOffset>584200</wp:posOffset>
            </wp:positionV>
            <wp:extent cx="4162425" cy="781050"/>
            <wp:effectExtent l="0" t="0" r="9525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p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044">
        <w:rPr>
          <w:sz w:val="24"/>
          <w:szCs w:val="24"/>
        </w:rPr>
        <w:br/>
      </w:r>
      <w:r w:rsidR="00F37044">
        <w:rPr>
          <w:sz w:val="24"/>
          <w:szCs w:val="24"/>
        </w:rPr>
        <w:br/>
      </w:r>
      <w:proofErr w:type="spellStart"/>
      <w:r w:rsidR="00F37044">
        <w:rPr>
          <w:rFonts w:hint="eastAsia"/>
          <w:sz w:val="24"/>
          <w:szCs w:val="24"/>
        </w:rPr>
        <w:t>sql</w:t>
      </w:r>
      <w:proofErr w:type="spellEnd"/>
      <w:r w:rsidR="00F37044">
        <w:rPr>
          <w:sz w:val="24"/>
          <w:szCs w:val="24"/>
        </w:rPr>
        <w:t xml:space="preserve"> query </w:t>
      </w:r>
      <w:proofErr w:type="gramStart"/>
      <w:r w:rsidR="00F37044">
        <w:rPr>
          <w:sz w:val="24"/>
          <w:szCs w:val="24"/>
        </w:rPr>
        <w:t>–</w:t>
      </w:r>
      <w:proofErr w:type="gramEnd"/>
      <w:r w:rsidR="00F37044">
        <w:rPr>
          <w:sz w:val="24"/>
          <w:szCs w:val="24"/>
        </w:rPr>
        <w:t xml:space="preserve"> </w:t>
      </w:r>
      <w:r w:rsidR="00F37044">
        <w:rPr>
          <w:rFonts w:hint="eastAsia"/>
          <w:sz w:val="24"/>
          <w:szCs w:val="24"/>
        </w:rPr>
        <w:t>不使用插入(insert)，而是將資料更新(</w:t>
      </w:r>
      <w:r w:rsidR="00F37044">
        <w:rPr>
          <w:sz w:val="24"/>
          <w:szCs w:val="24"/>
        </w:rPr>
        <w:t>update</w:t>
      </w:r>
      <w:r w:rsidR="00F37044">
        <w:rPr>
          <w:rFonts w:hint="eastAsia"/>
          <w:sz w:val="24"/>
          <w:szCs w:val="24"/>
        </w:rPr>
        <w:t>)，因為此系統的常用店家只有一個。</w:t>
      </w:r>
      <w:r w:rsidR="00F37044">
        <w:rPr>
          <w:sz w:val="24"/>
          <w:szCs w:val="24"/>
        </w:rPr>
        <w:br/>
      </w:r>
      <w:r w:rsidR="00F37044">
        <w:rPr>
          <w:b/>
          <w:noProof/>
          <w:sz w:val="24"/>
          <w:szCs w:val="24"/>
        </w:rPr>
        <w:drawing>
          <wp:inline distT="0" distB="0" distL="0" distR="0" wp14:anchorId="62E80BCC" wp14:editId="7B1980D3">
            <wp:extent cx="5486400" cy="625475"/>
            <wp:effectExtent l="0" t="0" r="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p1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044" w:rsidRPr="00F37044">
        <w:rPr>
          <w:b/>
          <w:sz w:val="24"/>
          <w:szCs w:val="24"/>
        </w:rPr>
        <w:br/>
      </w:r>
    </w:p>
    <w:p w:rsidR="009369EC" w:rsidRPr="00635E8A" w:rsidRDefault="009369EC" w:rsidP="009369EC">
      <w:pPr>
        <w:pStyle w:val="2"/>
        <w:rPr>
          <w:rFonts w:asciiTheme="majorEastAsia" w:eastAsiaTheme="majorEastAsia" w:hAnsiTheme="majorEastAsia"/>
        </w:rPr>
      </w:pPr>
      <w:bookmarkStart w:id="22" w:name="_Toc440464430"/>
      <w:r>
        <w:rPr>
          <w:rFonts w:asciiTheme="majorEastAsia" w:eastAsiaTheme="majorEastAsia" w:hAnsiTheme="majorEastAsia" w:hint="eastAsia"/>
        </w:rPr>
        <w:t>使用API</w:t>
      </w:r>
      <w:bookmarkEnd w:id="22"/>
    </w:p>
    <w:p w:rsidR="009369EC" w:rsidRDefault="009369EC" w:rsidP="009369EC">
      <w:pPr>
        <w:pStyle w:val="a0"/>
        <w:ind w:left="259" w:hanging="259"/>
        <w:rPr>
          <w:b/>
          <w:sz w:val="24"/>
          <w:szCs w:val="24"/>
        </w:rPr>
      </w:pPr>
      <w:r w:rsidRPr="009369EC">
        <w:rPr>
          <w:b/>
          <w:sz w:val="24"/>
          <w:szCs w:val="24"/>
        </w:rPr>
        <w:t xml:space="preserve">Google Maps </w:t>
      </w:r>
      <w:proofErr w:type="spellStart"/>
      <w:r w:rsidRPr="009369EC">
        <w:rPr>
          <w:b/>
          <w:sz w:val="24"/>
          <w:szCs w:val="24"/>
        </w:rPr>
        <w:t>Javascript</w:t>
      </w:r>
      <w:proofErr w:type="spellEnd"/>
      <w:r w:rsidRPr="009369EC">
        <w:rPr>
          <w:b/>
          <w:sz w:val="24"/>
          <w:szCs w:val="24"/>
        </w:rPr>
        <w:t xml:space="preserve"> API</w:t>
      </w:r>
      <w:r>
        <w:rPr>
          <w:b/>
          <w:sz w:val="24"/>
          <w:szCs w:val="24"/>
        </w:rPr>
        <w:br/>
      </w:r>
      <w:hyperlink r:id="rId49" w:history="1">
        <w:r w:rsidRPr="009369EC">
          <w:rPr>
            <w:rStyle w:val="af6"/>
            <w:b/>
            <w:sz w:val="24"/>
            <w:szCs w:val="24"/>
          </w:rPr>
          <w:t>https://developers.google.com/maps/documentation/javascript/?hl=zh-tw</w:t>
        </w:r>
      </w:hyperlink>
    </w:p>
    <w:p w:rsidR="009369EC" w:rsidRDefault="009369EC" w:rsidP="009369EC">
      <w:pPr>
        <w:pStyle w:val="a0"/>
        <w:ind w:left="259" w:hanging="259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jQuery</w:t>
      </w:r>
      <w:proofErr w:type="spellEnd"/>
      <w:r>
        <w:rPr>
          <w:b/>
          <w:sz w:val="24"/>
          <w:szCs w:val="24"/>
        </w:rPr>
        <w:br/>
      </w:r>
      <w:hyperlink r:id="rId50" w:history="1">
        <w:r w:rsidRPr="009369EC">
          <w:rPr>
            <w:rStyle w:val="af6"/>
            <w:b/>
            <w:sz w:val="24"/>
            <w:szCs w:val="24"/>
          </w:rPr>
          <w:t>https://jquery.com/</w:t>
        </w:r>
      </w:hyperlink>
    </w:p>
    <w:p w:rsidR="007A3ABA" w:rsidRDefault="007A3ABA" w:rsidP="00BC0969">
      <w:pPr>
        <w:pStyle w:val="a0"/>
        <w:ind w:left="259" w:hanging="259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lastRenderedPageBreak/>
        <w:t>HighCharts</w:t>
      </w:r>
      <w:proofErr w:type="spellEnd"/>
      <w:r w:rsidR="00BC0969">
        <w:rPr>
          <w:b/>
          <w:sz w:val="24"/>
          <w:szCs w:val="24"/>
        </w:rPr>
        <w:br/>
      </w:r>
      <w:hyperlink r:id="rId51" w:history="1">
        <w:r w:rsidR="00BC0969" w:rsidRPr="00BC0969">
          <w:rPr>
            <w:rStyle w:val="af6"/>
            <w:b/>
            <w:sz w:val="24"/>
            <w:szCs w:val="24"/>
          </w:rPr>
          <w:t>http://www.highcharts.com/</w:t>
        </w:r>
      </w:hyperlink>
    </w:p>
    <w:p w:rsidR="009369EC" w:rsidRDefault="009369EC" w:rsidP="009369EC">
      <w:pPr>
        <w:pStyle w:val="a0"/>
        <w:ind w:left="259" w:hanging="259"/>
        <w:rPr>
          <w:b/>
          <w:sz w:val="24"/>
          <w:szCs w:val="24"/>
        </w:rPr>
      </w:pPr>
      <w:r w:rsidRPr="009369EC">
        <w:rPr>
          <w:b/>
          <w:sz w:val="24"/>
          <w:szCs w:val="24"/>
        </w:rPr>
        <w:t>Bootstrap</w:t>
      </w:r>
      <w:r>
        <w:rPr>
          <w:b/>
          <w:sz w:val="24"/>
          <w:szCs w:val="24"/>
        </w:rPr>
        <w:br/>
      </w:r>
      <w:hyperlink r:id="rId52" w:history="1">
        <w:r w:rsidRPr="009369EC">
          <w:rPr>
            <w:rStyle w:val="af6"/>
            <w:b/>
            <w:sz w:val="24"/>
            <w:szCs w:val="24"/>
          </w:rPr>
          <w:t>http://getbootstrap.com/</w:t>
        </w:r>
      </w:hyperlink>
    </w:p>
    <w:p w:rsidR="009369EC" w:rsidRPr="00F37044" w:rsidRDefault="009369EC" w:rsidP="009369EC">
      <w:pPr>
        <w:pStyle w:val="a0"/>
        <w:ind w:left="259" w:hanging="259"/>
      </w:pPr>
      <w:r>
        <w:rPr>
          <w:b/>
          <w:sz w:val="24"/>
          <w:szCs w:val="24"/>
        </w:rPr>
        <w:t>B</w:t>
      </w:r>
      <w:r w:rsidRPr="009369EC">
        <w:rPr>
          <w:b/>
          <w:sz w:val="24"/>
          <w:szCs w:val="24"/>
        </w:rPr>
        <w:t>ootstrap-</w:t>
      </w:r>
      <w:proofErr w:type="spellStart"/>
      <w:r w:rsidRPr="009369EC">
        <w:rPr>
          <w:b/>
          <w:sz w:val="24"/>
          <w:szCs w:val="24"/>
        </w:rPr>
        <w:t>datepicker</w:t>
      </w:r>
      <w:proofErr w:type="spellEnd"/>
      <w:r>
        <w:br/>
      </w:r>
      <w:hyperlink r:id="rId53" w:history="1">
        <w:r w:rsidRPr="009369EC">
          <w:rPr>
            <w:rStyle w:val="af6"/>
            <w:sz w:val="24"/>
            <w:szCs w:val="24"/>
          </w:rPr>
          <w:t>https://bootstrap-datepicker.readthedocs.org/en/latest/</w:t>
        </w:r>
      </w:hyperlink>
    </w:p>
    <w:p w:rsidR="00580656" w:rsidRPr="00635E8A" w:rsidRDefault="00580656" w:rsidP="007638B9">
      <w:pPr>
        <w:pStyle w:val="2"/>
        <w:rPr>
          <w:rFonts w:asciiTheme="majorEastAsia" w:eastAsiaTheme="majorEastAsia" w:hAnsiTheme="majorEastAsia"/>
        </w:rPr>
      </w:pPr>
      <w:bookmarkStart w:id="23" w:name="_Toc440464431"/>
      <w:r>
        <w:rPr>
          <w:rFonts w:asciiTheme="majorEastAsia" w:eastAsiaTheme="majorEastAsia" w:hAnsiTheme="majorEastAsia" w:hint="eastAsia"/>
        </w:rPr>
        <w:t>頁面</w:t>
      </w:r>
      <w:bookmarkEnd w:id="23"/>
    </w:p>
    <w:p w:rsidR="00BC0969" w:rsidRDefault="00580656" w:rsidP="007638B9">
      <w:pPr>
        <w:pStyle w:val="3"/>
        <w:rPr>
          <w:rFonts w:asciiTheme="majorEastAsia" w:eastAsiaTheme="majorEastAsia" w:hAnsiTheme="majorEastAsia"/>
        </w:rPr>
      </w:pPr>
      <w:bookmarkStart w:id="24" w:name="_Toc440464432"/>
      <w:r>
        <w:rPr>
          <w:rFonts w:asciiTheme="majorEastAsia" w:eastAsiaTheme="majorEastAsia" w:hAnsiTheme="majorEastAsia" w:hint="eastAsia"/>
        </w:rPr>
        <w:t>主頁面</w:t>
      </w:r>
      <w:bookmarkEnd w:id="24"/>
    </w:p>
    <w:p w:rsidR="00580656" w:rsidRPr="00BC0969" w:rsidRDefault="00455B4B" w:rsidP="00BC0969">
      <w:pPr>
        <w:rPr>
          <w:rFonts w:asciiTheme="majorEastAsia" w:eastAsiaTheme="majorEastAsia" w:hAnsiTheme="majorEastAsia"/>
          <w:sz w:val="24"/>
          <w:szCs w:val="24"/>
        </w:rPr>
      </w:pPr>
      <w:r w:rsidRPr="00BC0969">
        <w:rPr>
          <w:rFonts w:asciiTheme="majorEastAsia" w:eastAsiaTheme="majorEastAsia" w:hAnsiTheme="majorEastAsia" w:hint="eastAsia"/>
          <w:sz w:val="24"/>
          <w:szCs w:val="24"/>
        </w:rPr>
        <w:t>選單功能，可直接進入其他功能頁面</w:t>
      </w:r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t>程式碼</w:t>
      </w:r>
    </w:p>
    <w:p w:rsidR="00F47FA6" w:rsidRDefault="00455B4B" w:rsidP="00727C34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rFonts w:hint="eastAsia"/>
          <w:sz w:val="24"/>
          <w:szCs w:val="24"/>
        </w:rPr>
        <w:t>HTML</w:t>
      </w:r>
      <w:r w:rsidR="000E4DA8">
        <w:rPr>
          <w:sz w:val="24"/>
          <w:szCs w:val="24"/>
        </w:rPr>
        <w:br/>
        <w:t xml:space="preserve">[menu bar] </w:t>
      </w:r>
      <w:proofErr w:type="gramStart"/>
      <w:r w:rsidR="000E4DA8">
        <w:rPr>
          <w:sz w:val="24"/>
          <w:szCs w:val="24"/>
        </w:rPr>
        <w:t>–</w:t>
      </w:r>
      <w:proofErr w:type="gramEnd"/>
      <w:r w:rsidR="000E4DA8">
        <w:rPr>
          <w:sz w:val="24"/>
          <w:szCs w:val="24"/>
        </w:rPr>
        <w:t xml:space="preserve"> </w:t>
      </w:r>
      <w:r w:rsidR="000E4DA8">
        <w:rPr>
          <w:rFonts w:hint="eastAsia"/>
          <w:sz w:val="24"/>
          <w:szCs w:val="24"/>
        </w:rPr>
        <w:t>這裡只有放logo，其他選單放在主畫面</w:t>
      </w:r>
      <w:r w:rsidR="000E4DA8">
        <w:rPr>
          <w:sz w:val="24"/>
          <w:szCs w:val="24"/>
        </w:rPr>
        <w:br/>
      </w:r>
      <w:r w:rsidR="00727C34">
        <w:rPr>
          <w:noProof/>
          <w:sz w:val="24"/>
          <w:szCs w:val="24"/>
        </w:rPr>
        <w:drawing>
          <wp:inline distT="0" distB="0" distL="0" distR="0">
            <wp:extent cx="5115639" cy="2495898"/>
            <wp:effectExtent l="0" t="0" r="889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7070F1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C34">
        <w:rPr>
          <w:sz w:val="24"/>
          <w:szCs w:val="24"/>
        </w:rPr>
        <w:br/>
      </w:r>
      <w:r w:rsidR="00727C34">
        <w:rPr>
          <w:sz w:val="24"/>
          <w:szCs w:val="24"/>
        </w:rPr>
        <w:br/>
      </w:r>
    </w:p>
    <w:p w:rsidR="00727C34" w:rsidRPr="00727C34" w:rsidRDefault="00F47FA6" w:rsidP="00F47FA6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2054528" behindDoc="0" locked="0" layoutInCell="1" allowOverlap="1" wp14:anchorId="37E9CF68" wp14:editId="1FC6A3BF">
            <wp:simplePos x="0" y="0"/>
            <wp:positionH relativeFrom="column">
              <wp:posOffset>290195</wp:posOffset>
            </wp:positionH>
            <wp:positionV relativeFrom="paragraph">
              <wp:posOffset>270561</wp:posOffset>
            </wp:positionV>
            <wp:extent cx="4695825" cy="3912235"/>
            <wp:effectExtent l="0" t="0" r="9525" b="0"/>
            <wp:wrapTopAndBottom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07030C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C34">
        <w:rPr>
          <w:rFonts w:hint="eastAsia"/>
          <w:sz w:val="24"/>
          <w:szCs w:val="24"/>
        </w:rPr>
        <w:t xml:space="preserve">[選單] </w:t>
      </w:r>
      <w:proofErr w:type="gramStart"/>
      <w:r w:rsidR="00727C34">
        <w:rPr>
          <w:sz w:val="24"/>
          <w:szCs w:val="24"/>
        </w:rPr>
        <w:t>–</w:t>
      </w:r>
      <w:proofErr w:type="gramEnd"/>
      <w:r w:rsidR="00727C34">
        <w:rPr>
          <w:rFonts w:hint="eastAsia"/>
          <w:sz w:val="24"/>
          <w:szCs w:val="24"/>
        </w:rPr>
        <w:t xml:space="preserve"> 使用bootstrap grid system配置menu icon</w:t>
      </w:r>
      <w:r>
        <w:rPr>
          <w:sz w:val="24"/>
          <w:szCs w:val="24"/>
        </w:rPr>
        <w:br/>
      </w:r>
      <w:r w:rsidR="00727C34">
        <w:rPr>
          <w:sz w:val="24"/>
          <w:szCs w:val="24"/>
        </w:rPr>
        <w:br/>
      </w:r>
      <w:r w:rsidR="00727C34">
        <w:rPr>
          <w:rFonts w:hint="eastAsia"/>
          <w:sz w:val="24"/>
          <w:szCs w:val="24"/>
        </w:rPr>
        <w:t xml:space="preserve">[警告訊息] </w:t>
      </w:r>
      <w:proofErr w:type="gramStart"/>
      <w:r w:rsidR="00727C34">
        <w:rPr>
          <w:sz w:val="24"/>
          <w:szCs w:val="24"/>
        </w:rPr>
        <w:t>–</w:t>
      </w:r>
      <w:proofErr w:type="gramEnd"/>
      <w:r w:rsidR="00727C34">
        <w:rPr>
          <w:rFonts w:hint="eastAsia"/>
          <w:sz w:val="24"/>
          <w:szCs w:val="24"/>
        </w:rPr>
        <w:t xml:space="preserve"> 警告使用者瓦斯即將用罄，並且添加可以撥打電話的按鈕</w:t>
      </w:r>
      <w:r w:rsidR="00727C34">
        <w:rPr>
          <w:sz w:val="24"/>
          <w:szCs w:val="24"/>
        </w:rPr>
        <w:br/>
      </w:r>
      <w:r w:rsidR="00727C34">
        <w:rPr>
          <w:noProof/>
          <w:sz w:val="24"/>
          <w:szCs w:val="24"/>
        </w:rPr>
        <w:drawing>
          <wp:inline distT="0" distB="0" distL="0" distR="0">
            <wp:extent cx="5486400" cy="798195"/>
            <wp:effectExtent l="0" t="0" r="0" b="1905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070BC3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C34">
        <w:rPr>
          <w:sz w:val="24"/>
          <w:szCs w:val="24"/>
        </w:rPr>
        <w:br/>
      </w:r>
      <w:r w:rsidR="00727C34">
        <w:rPr>
          <w:sz w:val="24"/>
          <w:szCs w:val="24"/>
        </w:rPr>
        <w:br/>
      </w:r>
      <w:r w:rsidR="00727C34">
        <w:rPr>
          <w:rFonts w:hint="eastAsia"/>
          <w:sz w:val="24"/>
          <w:szCs w:val="24"/>
        </w:rPr>
        <w:t>[提醒設定電話] - 如果沒有設定電話，會顯示modal告訴使用者是否要設定電話。</w:t>
      </w:r>
      <w:r w:rsidR="00727C34">
        <w:rPr>
          <w:sz w:val="24"/>
          <w:szCs w:val="24"/>
        </w:rPr>
        <w:br/>
      </w:r>
      <w:r w:rsidR="00727C34">
        <w:rPr>
          <w:rFonts w:hint="eastAsia"/>
          <w:noProof/>
          <w:sz w:val="24"/>
          <w:szCs w:val="24"/>
        </w:rPr>
        <w:drawing>
          <wp:inline distT="0" distB="0" distL="0" distR="0" wp14:anchorId="12DC99F6" wp14:editId="340B1BF4">
            <wp:extent cx="5486400" cy="1553210"/>
            <wp:effectExtent l="0" t="0" r="0" b="889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0705B61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4B" w:rsidRPr="00F37044" w:rsidRDefault="008250BC" w:rsidP="00455B4B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6F97C3" wp14:editId="031E0E34">
                <wp:simplePos x="0" y="0"/>
                <wp:positionH relativeFrom="column">
                  <wp:posOffset>3843670</wp:posOffset>
                </wp:positionH>
                <wp:positionV relativeFrom="paragraph">
                  <wp:posOffset>5050464</wp:posOffset>
                </wp:positionV>
                <wp:extent cx="1895475" cy="659219"/>
                <wp:effectExtent l="457200" t="95250" r="28575" b="26670"/>
                <wp:wrapNone/>
                <wp:docPr id="209" name="直線圖說文字 2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59219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6667"/>
                            <a:gd name="adj5" fmla="val -12180"/>
                            <a:gd name="adj6" fmla="val -2374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8250BC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如果要設定電話</w:t>
                            </w:r>
                            <w:r>
                              <w:t>，</w:t>
                            </w:r>
                            <w:proofErr w:type="gramStart"/>
                            <w:r>
                              <w:t>就跳轉到</w:t>
                            </w:r>
                            <w:proofErr w:type="gramEnd"/>
                            <w:r>
                              <w:t>設定的頁面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F97C3" id="直線圖說文字 2 209" o:spid="_x0000_s1083" type="#_x0000_t48" style="position:absolute;left:0;text-align:left;margin-left:302.65pt;margin-top:397.65pt;width:149.25pt;height:51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" adj="-5129,-2631,,,-63" fillcolor="white [3212]" strokecolor="#7fc0db [1940]" strokeweight="1pt">
                <v:fill opacity="59624f"/>
                <v:textbox>
                  <w:txbxContent>
                    <w:p w:rsidR="00806A00" w:rsidRDefault="00806A00" w:rsidP="008250BC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如果要設定電話</w:t>
                      </w:r>
                      <w:r>
                        <w:t>，</w:t>
                      </w:r>
                      <w:proofErr w:type="gramStart"/>
                      <w:r>
                        <w:t>就跳轉到</w:t>
                      </w:r>
                      <w:proofErr w:type="gramEnd"/>
                      <w:r>
                        <w:t>設定的頁面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139CC2" wp14:editId="12719D57">
                <wp:simplePos x="0" y="0"/>
                <wp:positionH relativeFrom="column">
                  <wp:posOffset>2171700</wp:posOffset>
                </wp:positionH>
                <wp:positionV relativeFrom="paragraph">
                  <wp:posOffset>4210050</wp:posOffset>
                </wp:positionV>
                <wp:extent cx="3562350" cy="762000"/>
                <wp:effectExtent l="0" t="0" r="19050" b="1905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9810" id="矩形 206" o:spid="_x0000_s1026" style="position:absolute;margin-left:171pt;margin-top:331.5pt;width:280.5pt;height:6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" filled="f" strokecolor="#7fc0db [1940]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ADDB70" wp14:editId="47C82071">
                <wp:simplePos x="0" y="0"/>
                <wp:positionH relativeFrom="column">
                  <wp:posOffset>-314325</wp:posOffset>
                </wp:positionH>
                <wp:positionV relativeFrom="paragraph">
                  <wp:posOffset>4076700</wp:posOffset>
                </wp:positionV>
                <wp:extent cx="1952625" cy="742950"/>
                <wp:effectExtent l="0" t="57150" r="561975" b="19050"/>
                <wp:wrapNone/>
                <wp:docPr id="205" name="直線圖說文字 2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52625" cy="74295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6667"/>
                            <a:gd name="adj5" fmla="val -7341"/>
                            <a:gd name="adj6" fmla="val -2676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8250BC">
                            <w:r>
                              <w:rPr>
                                <w:rFonts w:hint="eastAsia"/>
                              </w:rPr>
                              <w:t>沒有設定電話，就會顯示modal，並且詢問是否要設定電話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DDB70" id="直線圖說文字 2 205" o:spid="_x0000_s1084" type="#_x0000_t48" style="position:absolute;left:0;text-align:left;margin-left:-24.75pt;margin-top:321pt;width:153.75pt;height:58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" adj="-5781,-1586,,,-63" fillcolor="white [3212]" strokecolor="#7fc0db [1940]" strokeweight="1pt">
                <v:fill opacity="59624f"/>
                <v:textbox>
                  <w:txbxContent>
                    <w:p w:rsidR="00806A00" w:rsidRDefault="00806A00" w:rsidP="008250BC">
                      <w:r>
                        <w:rPr>
                          <w:rFonts w:hint="eastAsia"/>
                        </w:rPr>
                        <w:t>沒有設定電話，就會顯示modal，並且詢問是否要設定電話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917733" wp14:editId="5E96CBCC">
                <wp:simplePos x="0" y="0"/>
                <wp:positionH relativeFrom="column">
                  <wp:posOffset>2171700</wp:posOffset>
                </wp:positionH>
                <wp:positionV relativeFrom="paragraph">
                  <wp:posOffset>3876675</wp:posOffset>
                </wp:positionV>
                <wp:extent cx="3562350" cy="333375"/>
                <wp:effectExtent l="0" t="0" r="19050" b="28575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487CD" id="矩形 202" o:spid="_x0000_s1026" style="position:absolute;margin-left:171pt;margin-top:305.25pt;width:280.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" filled="f" strokecolor="#7fc0db [1940]" strokeweight="1.5pt"/>
            </w:pict>
          </mc:Fallback>
        </mc:AlternateContent>
      </w:r>
      <w:r w:rsidR="00FD089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153D01" wp14:editId="7BD23EC7">
                <wp:simplePos x="0" y="0"/>
                <wp:positionH relativeFrom="column">
                  <wp:posOffset>-314325</wp:posOffset>
                </wp:positionH>
                <wp:positionV relativeFrom="paragraph">
                  <wp:posOffset>3209925</wp:posOffset>
                </wp:positionV>
                <wp:extent cx="1952625" cy="581025"/>
                <wp:effectExtent l="0" t="0" r="561975" b="28575"/>
                <wp:wrapNone/>
                <wp:docPr id="201" name="直線圖說文字 2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52625" cy="5810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6667"/>
                            <a:gd name="adj5" fmla="val 56762"/>
                            <a:gd name="adj6" fmla="val -2676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A50450">
                            <w:r>
                              <w:rPr>
                                <w:rFonts w:hint="eastAsia"/>
                              </w:rPr>
                              <w:t>如果有設定電話</w:t>
                            </w:r>
                            <w:r>
                              <w:t>，就觸發打電話的程式(</w:t>
                            </w:r>
                            <w:r>
                              <w:rPr>
                                <w:rFonts w:hint="eastAsia"/>
                              </w:rPr>
                              <w:t>這邊只有手機能用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3D01" id="直線圖說文字 2 201" o:spid="_x0000_s1085" type="#_x0000_t48" style="position:absolute;left:0;text-align:left;margin-left:-24.75pt;margin-top:252.75pt;width:153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" adj="-5781,12261,,,-63" fillcolor="white [3212]" strokecolor="#7fc0db [1940]" strokeweight="1pt">
                <v:fill opacity="59624f"/>
                <v:textbox>
                  <w:txbxContent>
                    <w:p w:rsidR="00806A00" w:rsidRDefault="00806A00" w:rsidP="00A50450">
                      <w:r>
                        <w:rPr>
                          <w:rFonts w:hint="eastAsia"/>
                        </w:rPr>
                        <w:t>如果有設定電話</w:t>
                      </w:r>
                      <w:r>
                        <w:t>，就觸發打電話的程式(</w:t>
                      </w:r>
                      <w:r>
                        <w:rPr>
                          <w:rFonts w:hint="eastAsia"/>
                        </w:rPr>
                        <w:t>這邊只有手機能用</w:t>
                      </w:r>
                      <w:r>
                        <w:t>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D089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BF5C51" wp14:editId="07456B5E">
                <wp:simplePos x="0" y="0"/>
                <wp:positionH relativeFrom="column">
                  <wp:posOffset>2171700</wp:posOffset>
                </wp:positionH>
                <wp:positionV relativeFrom="paragraph">
                  <wp:posOffset>3295650</wp:posOffset>
                </wp:positionV>
                <wp:extent cx="3019425" cy="390525"/>
                <wp:effectExtent l="0" t="0" r="28575" b="28575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584B0F" id="矩形 198" o:spid="_x0000_s1026" style="position:absolute;margin-left:171pt;margin-top:259.5pt;width:237.75pt;height:30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" filled="f" strokecolor="#7fc0db [1940]" strokeweight="1.5pt"/>
            </w:pict>
          </mc:Fallback>
        </mc:AlternateContent>
      </w:r>
      <w:r w:rsidR="00FD089D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D34A3C2" wp14:editId="377AFC34">
            <wp:simplePos x="0" y="0"/>
            <wp:positionH relativeFrom="column">
              <wp:posOffset>295275</wp:posOffset>
            </wp:positionH>
            <wp:positionV relativeFrom="paragraph">
              <wp:posOffset>571500</wp:posOffset>
            </wp:positionV>
            <wp:extent cx="3933825" cy="419100"/>
            <wp:effectExtent l="0" t="0" r="9525" b="0"/>
            <wp:wrapTopAndBottom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070772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55B4B">
        <w:rPr>
          <w:rFonts w:hint="eastAsia"/>
          <w:sz w:val="24"/>
          <w:szCs w:val="24"/>
        </w:rPr>
        <w:t>J</w:t>
      </w:r>
      <w:r w:rsidR="00455B4B">
        <w:rPr>
          <w:sz w:val="24"/>
          <w:szCs w:val="24"/>
        </w:rPr>
        <w:t>avascript</w:t>
      </w:r>
      <w:proofErr w:type="spellEnd"/>
      <w:r w:rsidR="00FD089D">
        <w:rPr>
          <w:sz w:val="24"/>
          <w:szCs w:val="24"/>
        </w:rPr>
        <w:br/>
        <w:t>[</w:t>
      </w:r>
      <w:r w:rsidR="00FD089D">
        <w:rPr>
          <w:rFonts w:hint="eastAsia"/>
          <w:sz w:val="24"/>
          <w:szCs w:val="24"/>
        </w:rPr>
        <w:t>參數設定</w:t>
      </w:r>
      <w:r w:rsidR="00FD089D">
        <w:rPr>
          <w:sz w:val="24"/>
          <w:szCs w:val="24"/>
        </w:rPr>
        <w:t>]</w:t>
      </w:r>
      <w:r w:rsidR="00FD089D">
        <w:rPr>
          <w:rFonts w:hint="eastAsia"/>
          <w:sz w:val="24"/>
          <w:szCs w:val="24"/>
        </w:rPr>
        <w:t xml:space="preserve"> </w:t>
      </w:r>
      <w:proofErr w:type="gramStart"/>
      <w:r w:rsidR="00FD089D">
        <w:rPr>
          <w:sz w:val="24"/>
          <w:szCs w:val="24"/>
        </w:rPr>
        <w:t>–</w:t>
      </w:r>
      <w:proofErr w:type="gramEnd"/>
      <w:r w:rsidR="00FD089D">
        <w:rPr>
          <w:rFonts w:hint="eastAsia"/>
          <w:sz w:val="24"/>
          <w:szCs w:val="24"/>
        </w:rPr>
        <w:t xml:space="preserve"> 設定最小的瓦斯重量為120g</w:t>
      </w:r>
      <w:r w:rsidR="00FD089D">
        <w:rPr>
          <w:sz w:val="24"/>
          <w:szCs w:val="24"/>
        </w:rPr>
        <w:br/>
      </w:r>
      <w:r w:rsidR="00FD089D">
        <w:rPr>
          <w:sz w:val="24"/>
          <w:szCs w:val="24"/>
        </w:rPr>
        <w:br/>
      </w:r>
      <w:r w:rsidR="00FD089D">
        <w:rPr>
          <w:rFonts w:hint="eastAsia"/>
          <w:sz w:val="24"/>
          <w:szCs w:val="24"/>
        </w:rPr>
        <w:t xml:space="preserve">[請求預設店家資料] </w:t>
      </w:r>
      <w:r w:rsidR="00FD089D">
        <w:rPr>
          <w:sz w:val="24"/>
          <w:szCs w:val="24"/>
        </w:rPr>
        <w:br/>
      </w:r>
      <w:r w:rsidR="00FD089D">
        <w:rPr>
          <w:noProof/>
          <w:sz w:val="24"/>
          <w:szCs w:val="24"/>
        </w:rPr>
        <w:drawing>
          <wp:inline distT="0" distB="0" distL="0" distR="0" wp14:anchorId="042A2F9C" wp14:editId="6171298B">
            <wp:extent cx="5486400" cy="5243830"/>
            <wp:effectExtent l="0" t="0" r="0" b="0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0707FC5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FD089D">
        <w:rPr>
          <w:sz w:val="24"/>
          <w:szCs w:val="24"/>
        </w:rPr>
        <w:br/>
      </w:r>
      <w:r w:rsidR="00FD089D">
        <w:rPr>
          <w:sz w:val="24"/>
          <w:szCs w:val="24"/>
        </w:rPr>
        <w:lastRenderedPageBreak/>
        <w:t>[</w:t>
      </w:r>
      <w:r w:rsidR="00FD089D">
        <w:rPr>
          <w:rFonts w:hint="eastAsia"/>
          <w:sz w:val="24"/>
          <w:szCs w:val="24"/>
        </w:rPr>
        <w:t>請求最新一筆瓦斯資料</w:t>
      </w:r>
      <w:r w:rsidR="00FD089D">
        <w:rPr>
          <w:sz w:val="24"/>
          <w:szCs w:val="24"/>
        </w:rPr>
        <w:t>]</w:t>
      </w:r>
      <w:r w:rsidR="00FD089D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="0073744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A2C41A" wp14:editId="2749F097">
                <wp:simplePos x="0" y="0"/>
                <wp:positionH relativeFrom="column">
                  <wp:posOffset>-653903</wp:posOffset>
                </wp:positionH>
                <wp:positionV relativeFrom="paragraph">
                  <wp:posOffset>2200940</wp:posOffset>
                </wp:positionV>
                <wp:extent cx="1781175" cy="648586"/>
                <wp:effectExtent l="0" t="133350" r="447675" b="18415"/>
                <wp:wrapNone/>
                <wp:docPr id="214" name="直線圖說文字 2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81175" cy="648586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0284"/>
                            <a:gd name="adj5" fmla="val -20245"/>
                            <a:gd name="adj6" fmla="val -2323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3744F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如果小於最小值，就顯示警告訊息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2C41A" id="直線圖說文字 2 214" o:spid="_x0000_s1086" type="#_x0000_t48" style="position:absolute;left:0;text-align:left;margin-left:-51.5pt;margin-top:173.3pt;width:140.25pt;height:51.0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" adj="-5019,-4373,-2221,,-63" fillcolor="white [3212]" strokecolor="#7fc0db [1940]" strokeweight="1pt">
                <v:fill opacity="59624f"/>
                <v:textbox>
                  <w:txbxContent>
                    <w:p w:rsidR="00806A00" w:rsidRDefault="00806A00" w:rsidP="0073744F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如果小於最小值，就顯示警告訊息</w:t>
                      </w:r>
                    </w:p>
                  </w:txbxContent>
                </v:textbox>
              </v:shape>
            </w:pict>
          </mc:Fallback>
        </mc:AlternateContent>
      </w:r>
      <w:r w:rsidR="0073744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BF05E7" wp14:editId="2552580B">
                <wp:simplePos x="0" y="0"/>
                <wp:positionH relativeFrom="column">
                  <wp:posOffset>1552575</wp:posOffset>
                </wp:positionH>
                <wp:positionV relativeFrom="paragraph">
                  <wp:posOffset>1800225</wp:posOffset>
                </wp:positionV>
                <wp:extent cx="4181475" cy="904875"/>
                <wp:effectExtent l="0" t="0" r="28575" b="28575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904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73C34" id="矩形 212" o:spid="_x0000_s1026" style="position:absolute;margin-left:122.25pt;margin-top:141.75pt;width:329.25pt;height:7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" filled="f" strokecolor="#7fc0db [1940]" strokeweight="1.5pt"/>
            </w:pict>
          </mc:Fallback>
        </mc:AlternateContent>
      </w:r>
      <w:r w:rsidR="0073744F">
        <w:rPr>
          <w:noProof/>
          <w:sz w:val="24"/>
          <w:szCs w:val="24"/>
        </w:rPr>
        <w:drawing>
          <wp:inline distT="0" distB="0" distL="0" distR="0" wp14:anchorId="630871D7" wp14:editId="560428C2">
            <wp:extent cx="5486400" cy="3674110"/>
            <wp:effectExtent l="0" t="0" r="0" b="2540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0707359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BC0969" w:rsidRDefault="007F434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AACB25B" wp14:editId="4E435248">
                <wp:simplePos x="0" y="0"/>
                <wp:positionH relativeFrom="column">
                  <wp:posOffset>3508375</wp:posOffset>
                </wp:positionH>
                <wp:positionV relativeFrom="paragraph">
                  <wp:posOffset>2753360</wp:posOffset>
                </wp:positionV>
                <wp:extent cx="2360930" cy="1404620"/>
                <wp:effectExtent l="0" t="0" r="0" b="0"/>
                <wp:wrapSquare wrapText="bothSides"/>
                <wp:docPr id="2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7F4346">
                            <w:r>
                              <w:rPr>
                                <w:rFonts w:hint="eastAsia"/>
                              </w:rPr>
                              <w:t xml:space="preserve">連結set.html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設定預設瓦斯行，直接聯絡/定位瓦斯行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CB25B" id="_x0000_s1087" type="#_x0000_t202" style="position:absolute;left:0;text-align:left;margin-left:276.25pt;margin-top:216.8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" filled="f" stroked="f">
                <v:textbox style="mso-fit-shape-to-text:t">
                  <w:txbxContent>
                    <w:p w:rsidR="00806A00" w:rsidRDefault="00806A00" w:rsidP="007F4346">
                      <w:r>
                        <w:rPr>
                          <w:rFonts w:hint="eastAsia"/>
                        </w:rPr>
                        <w:t xml:space="preserve">連結set.html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設定預設瓦斯行，直接聯絡/定位瓦斯行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D73219D" wp14:editId="74DD6524">
                <wp:simplePos x="0" y="0"/>
                <wp:positionH relativeFrom="column">
                  <wp:posOffset>3508375</wp:posOffset>
                </wp:positionH>
                <wp:positionV relativeFrom="paragraph">
                  <wp:posOffset>1945640</wp:posOffset>
                </wp:positionV>
                <wp:extent cx="2360930" cy="1404620"/>
                <wp:effectExtent l="0" t="0" r="0" b="0"/>
                <wp:wrapSquare wrapText="bothSides"/>
                <wp:docPr id="2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FF2563">
                            <w:r>
                              <w:rPr>
                                <w:rFonts w:hint="eastAsia"/>
                              </w:rPr>
                              <w:t xml:space="preserve">連結search.html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找尋使用者所在位置附近的瓦斯行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3219D" id="_x0000_s1088" type="#_x0000_t202" style="position:absolute;left:0;text-align:left;margin-left:276.25pt;margin-top:153.2pt;width:185.9pt;height:110.6pt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" filled="f" stroked="f">
                <v:textbox style="mso-fit-shape-to-text:t">
                  <w:txbxContent>
                    <w:p w:rsidR="00806A00" w:rsidRDefault="00806A00" w:rsidP="00FF2563">
                      <w:r>
                        <w:rPr>
                          <w:rFonts w:hint="eastAsia"/>
                        </w:rPr>
                        <w:t xml:space="preserve">連結search.html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找尋使用者所在位置附近的瓦斯行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343C9B8" wp14:editId="3A9E7ECC">
                <wp:simplePos x="0" y="0"/>
                <wp:positionH relativeFrom="column">
                  <wp:posOffset>3495675</wp:posOffset>
                </wp:positionH>
                <wp:positionV relativeFrom="paragraph">
                  <wp:posOffset>1136650</wp:posOffset>
                </wp:positionV>
                <wp:extent cx="2360930" cy="1404620"/>
                <wp:effectExtent l="0" t="0" r="0" b="0"/>
                <wp:wrapSquare wrapText="bothSides"/>
                <wp:docPr id="2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>
                            <w:r>
                              <w:rPr>
                                <w:rFonts w:hint="eastAsia"/>
                              </w:rPr>
                              <w:t xml:space="preserve">連結chart.html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顯示時間範圍內瓦斯剩餘重量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43C9B8" id="_x0000_s1089" type="#_x0000_t202" style="position:absolute;left:0;text-align:left;margin-left:275.25pt;margin-top:89.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" filled="f" stroked="f">
                <v:textbox style="mso-fit-shape-to-text:t">
                  <w:txbxContent>
                    <w:p w:rsidR="00806A00" w:rsidRDefault="00806A00">
                      <w:r>
                        <w:rPr>
                          <w:rFonts w:hint="eastAsia"/>
                        </w:rPr>
                        <w:t xml:space="preserve">連結chart.html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顯示時間範圍內瓦斯剩餘重量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6BEF3C81" wp14:editId="53F11873">
            <wp:simplePos x="0" y="0"/>
            <wp:positionH relativeFrom="column">
              <wp:posOffset>2779395</wp:posOffset>
            </wp:positionH>
            <wp:positionV relativeFrom="paragraph">
              <wp:posOffset>2719070</wp:posOffset>
            </wp:positionV>
            <wp:extent cx="733425" cy="733425"/>
            <wp:effectExtent l="0" t="0" r="0" b="9525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hone_icon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2088760C" wp14:editId="2E25670D">
            <wp:simplePos x="0" y="0"/>
            <wp:positionH relativeFrom="column">
              <wp:posOffset>2864485</wp:posOffset>
            </wp:positionH>
            <wp:positionV relativeFrom="paragraph">
              <wp:posOffset>1997075</wp:posOffset>
            </wp:positionV>
            <wp:extent cx="541655" cy="541655"/>
            <wp:effectExtent l="0" t="0" r="0" b="0"/>
            <wp:wrapNone/>
            <wp:docPr id="219" name="圖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arker_ico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0213D2EF" wp14:editId="4D8FCBC0">
            <wp:simplePos x="0" y="0"/>
            <wp:positionH relativeFrom="column">
              <wp:posOffset>2758440</wp:posOffset>
            </wp:positionH>
            <wp:positionV relativeFrom="paragraph">
              <wp:posOffset>1093943</wp:posOffset>
            </wp:positionV>
            <wp:extent cx="733425" cy="733425"/>
            <wp:effectExtent l="0" t="0" r="0" b="9525"/>
            <wp:wrapNone/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chart_ico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563">
        <w:rPr>
          <w:b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9945BE3" wp14:editId="1B95D541">
            <wp:simplePos x="0" y="0"/>
            <wp:positionH relativeFrom="column">
              <wp:posOffset>164465</wp:posOffset>
            </wp:positionH>
            <wp:positionV relativeFrom="paragraph">
              <wp:posOffset>605790</wp:posOffset>
            </wp:positionV>
            <wp:extent cx="2253615" cy="3502660"/>
            <wp:effectExtent l="19050" t="19050" r="13335" b="21590"/>
            <wp:wrapTopAndBottom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0707CCE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5026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656" w:rsidRPr="00BC0969">
        <w:rPr>
          <w:rFonts w:hint="eastAsia"/>
          <w:b/>
          <w:sz w:val="24"/>
          <w:szCs w:val="24"/>
        </w:rPr>
        <w:t>畫面</w:t>
      </w:r>
      <w:r w:rsidR="00FF2563">
        <w:rPr>
          <w:b/>
          <w:sz w:val="24"/>
          <w:szCs w:val="24"/>
        </w:rPr>
        <w:br/>
      </w:r>
      <w:r w:rsidR="00FF2563">
        <w:rPr>
          <w:rFonts w:hint="eastAsia"/>
          <w:b/>
          <w:sz w:val="24"/>
          <w:szCs w:val="24"/>
        </w:rPr>
        <w:t xml:space="preserve">[主畫面] </w:t>
      </w:r>
      <w:proofErr w:type="gramStart"/>
      <w:r w:rsidR="00FF2563">
        <w:rPr>
          <w:b/>
          <w:sz w:val="24"/>
          <w:szCs w:val="24"/>
        </w:rPr>
        <w:t>–</w:t>
      </w:r>
      <w:proofErr w:type="gramEnd"/>
      <w:r w:rsidR="00FF2563">
        <w:rPr>
          <w:rFonts w:hint="eastAsia"/>
          <w:b/>
          <w:sz w:val="24"/>
          <w:szCs w:val="24"/>
        </w:rPr>
        <w:t xml:space="preserve"> 放置主要的三個功能</w:t>
      </w:r>
      <w:r>
        <w:rPr>
          <w:b/>
          <w:sz w:val="24"/>
          <w:szCs w:val="24"/>
        </w:rPr>
        <w:br/>
      </w:r>
      <w:r>
        <w:rPr>
          <w:rFonts w:hint="eastAsia"/>
          <w:b/>
          <w:sz w:val="24"/>
          <w:szCs w:val="24"/>
        </w:rPr>
        <w:lastRenderedPageBreak/>
        <w:t>[警示訊息]</w:t>
      </w:r>
      <w:r>
        <w:rPr>
          <w:b/>
          <w:sz w:val="24"/>
          <w:szCs w:val="24"/>
        </w:rPr>
        <w:br/>
      </w:r>
      <w:r w:rsidRPr="007F4346"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50AEC6CE" wp14:editId="5C0DA433">
            <wp:simplePos x="0" y="0"/>
            <wp:positionH relativeFrom="column">
              <wp:posOffset>164465</wp:posOffset>
            </wp:positionH>
            <wp:positionV relativeFrom="paragraph">
              <wp:posOffset>552361</wp:posOffset>
            </wp:positionV>
            <wp:extent cx="3749040" cy="616585"/>
            <wp:effectExtent l="0" t="0" r="3810" b="0"/>
            <wp:wrapTopAndBottom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0701559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346">
        <w:rPr>
          <w:rFonts w:hint="eastAsia"/>
          <w:sz w:val="24"/>
          <w:szCs w:val="24"/>
        </w:rPr>
        <w:t>如果有設定電話，會直接撥打電話</w:t>
      </w:r>
      <w:r w:rsidRPr="007F4346">
        <w:rPr>
          <w:sz w:val="24"/>
          <w:szCs w:val="24"/>
        </w:rPr>
        <w:br/>
      </w:r>
      <w:r w:rsidR="00F7186D">
        <w:rPr>
          <w:sz w:val="24"/>
          <w:szCs w:val="24"/>
        </w:rPr>
        <w:br/>
      </w:r>
      <w:r w:rsidRPr="007F4346">
        <w:rPr>
          <w:rFonts w:hint="eastAsia"/>
          <w:sz w:val="24"/>
          <w:szCs w:val="24"/>
        </w:rPr>
        <w:t>如果沒有設定電話，會跳出modal提醒使用者是否要設定電話</w:t>
      </w:r>
      <w:r w:rsidR="00FF2563" w:rsidRPr="007F4346">
        <w:rPr>
          <w:b/>
          <w:sz w:val="24"/>
          <w:szCs w:val="24"/>
        </w:rPr>
        <w:br/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7C6C576" wp14:editId="3F920FAB">
                <wp:simplePos x="0" y="0"/>
                <wp:positionH relativeFrom="column">
                  <wp:posOffset>2992711</wp:posOffset>
                </wp:positionH>
                <wp:positionV relativeFrom="paragraph">
                  <wp:posOffset>2976880</wp:posOffset>
                </wp:positionV>
                <wp:extent cx="1988185" cy="669290"/>
                <wp:effectExtent l="495300" t="209550" r="12065" b="16510"/>
                <wp:wrapNone/>
                <wp:docPr id="231" name="直線圖說文字 2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85" cy="6692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0284"/>
                            <a:gd name="adj5" fmla="val -29777"/>
                            <a:gd name="adj6" fmla="val -2484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F7186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選擇需要，頁面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會跳轉到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設定/聯絡瓦斯行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C576" id="直線圖說文字 2 231" o:spid="_x0000_s1090" type="#_x0000_t48" style="position:absolute;left:0;text-align:left;margin-left:235.65pt;margin-top:234.4pt;width:156.55pt;height:52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" adj="-5366,-6432,-2221,,-63" fillcolor="white [3212]" strokecolor="#7fc0db [1940]" strokeweight="1pt">
                <v:fill opacity="59624f"/>
                <v:textbox>
                  <w:txbxContent>
                    <w:p w:rsidR="00806A00" w:rsidRDefault="00806A00" w:rsidP="00F7186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選擇需要，頁面</w:t>
                      </w:r>
                      <w:proofErr w:type="gramStart"/>
                      <w:r>
                        <w:rPr>
                          <w:rFonts w:hint="eastAsia"/>
                        </w:rPr>
                        <w:t>會跳轉到</w:t>
                      </w:r>
                      <w:proofErr w:type="gramEnd"/>
                      <w:r>
                        <w:rPr>
                          <w:rFonts w:hint="eastAsia"/>
                        </w:rPr>
                        <w:t>設定/聯絡瓦斯行</w:t>
                      </w:r>
                    </w:p>
                  </w:txbxContent>
                </v:textbox>
              </v:shape>
            </w:pict>
          </mc:Fallback>
        </mc:AlternateContent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A55579" wp14:editId="46CCDEE5">
                <wp:simplePos x="0" y="0"/>
                <wp:positionH relativeFrom="column">
                  <wp:posOffset>-303530</wp:posOffset>
                </wp:positionH>
                <wp:positionV relativeFrom="paragraph">
                  <wp:posOffset>2987675</wp:posOffset>
                </wp:positionV>
                <wp:extent cx="1781175" cy="669290"/>
                <wp:effectExtent l="0" t="228600" r="542925" b="16510"/>
                <wp:wrapNone/>
                <wp:docPr id="230" name="直線圖說文字 2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81175" cy="6692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0284"/>
                            <a:gd name="adj5" fmla="val -34543"/>
                            <a:gd name="adj6" fmla="val -2801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F7186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選擇不需要，會直接關掉Modal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55579" id="直線圖說文字 2 230" o:spid="_x0000_s1091" type="#_x0000_t48" style="position:absolute;left:0;text-align:left;margin-left:-23.9pt;margin-top:235.25pt;width:140.25pt;height:52.7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" adj="-6051,-7461,-2221,,-63" fillcolor="white [3212]" strokecolor="#7fc0db [1940]" strokeweight="1pt">
                <v:fill opacity="59624f"/>
                <v:textbox>
                  <w:txbxContent>
                    <w:p w:rsidR="00806A00" w:rsidRDefault="00806A00" w:rsidP="00F7186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選擇不需要，會直接關掉Modal</w:t>
                      </w:r>
                    </w:p>
                  </w:txbxContent>
                </v:textbox>
              </v:shape>
            </w:pict>
          </mc:Fallback>
        </mc:AlternateContent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8FCC29" wp14:editId="739819FB">
                <wp:simplePos x="0" y="0"/>
                <wp:positionH relativeFrom="column">
                  <wp:posOffset>2255682</wp:posOffset>
                </wp:positionH>
                <wp:positionV relativeFrom="paragraph">
                  <wp:posOffset>2467610</wp:posOffset>
                </wp:positionV>
                <wp:extent cx="467833" cy="306019"/>
                <wp:effectExtent l="0" t="0" r="27940" b="18415"/>
                <wp:wrapNone/>
                <wp:docPr id="233" name="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3" cy="306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521BF" id="矩形 233" o:spid="_x0000_s1026" style="position:absolute;margin-left:177.6pt;margin-top:194.3pt;width:36.85pt;height:24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" filled="f" strokecolor="#7fc0db [1940]" strokeweight="1.5pt"/>
            </w:pict>
          </mc:Fallback>
        </mc:AlternateContent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29B143" wp14:editId="33823394">
                <wp:simplePos x="0" y="0"/>
                <wp:positionH relativeFrom="column">
                  <wp:posOffset>1747993</wp:posOffset>
                </wp:positionH>
                <wp:positionV relativeFrom="paragraph">
                  <wp:posOffset>2465070</wp:posOffset>
                </wp:positionV>
                <wp:extent cx="467833" cy="306019"/>
                <wp:effectExtent l="0" t="0" r="27940" b="18415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3" cy="306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D3F5D" id="矩形 232" o:spid="_x0000_s1026" style="position:absolute;margin-left:137.65pt;margin-top:194.1pt;width:36.85pt;height:24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" filled="f" strokecolor="#7fc0db [1940]" strokeweight="1.5pt"/>
            </w:pict>
          </mc:Fallback>
        </mc:AlternateContent>
      </w:r>
      <w:r w:rsidR="00F7186D">
        <w:rPr>
          <w:b/>
          <w:noProof/>
          <w:sz w:val="24"/>
          <w:szCs w:val="24"/>
        </w:rPr>
        <w:drawing>
          <wp:inline distT="0" distB="0" distL="0" distR="0" wp14:anchorId="5CEC6C45" wp14:editId="7502749F">
            <wp:extent cx="2700669" cy="4060765"/>
            <wp:effectExtent l="0" t="0" r="4445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07092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76" cy="40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F37044" w:rsidRDefault="00580656" w:rsidP="007638B9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25" w:name="_Toc440464433"/>
      <w:r w:rsidRPr="00F37044">
        <w:rPr>
          <w:rFonts w:asciiTheme="majorEastAsia" w:eastAsiaTheme="majorEastAsia" w:hAnsiTheme="majorEastAsia" w:hint="eastAsia"/>
          <w:sz w:val="24"/>
          <w:szCs w:val="24"/>
        </w:rPr>
        <w:t>使用量表</w:t>
      </w:r>
      <w:bookmarkEnd w:id="25"/>
    </w:p>
    <w:p w:rsidR="00BE0B94" w:rsidRPr="00BF477E" w:rsidRDefault="00BE0B94" w:rsidP="00BE0B94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  <w:r w:rsidRPr="00BF477E">
        <w:rPr>
          <w:rFonts w:hint="eastAsia"/>
          <w:sz w:val="24"/>
          <w:szCs w:val="24"/>
        </w:rPr>
        <w:t>使用圖表方式顯示時間範圍內的瓦斯剩餘用量，頁面載入時預設</w:t>
      </w:r>
      <w:r w:rsidR="00F16B41" w:rsidRPr="00BF477E">
        <w:rPr>
          <w:rFonts w:hint="eastAsia"/>
          <w:sz w:val="24"/>
          <w:szCs w:val="24"/>
        </w:rPr>
        <w:t>從</w:t>
      </w:r>
      <w:r w:rsidRPr="00BF477E">
        <w:rPr>
          <w:rFonts w:hint="eastAsia"/>
          <w:sz w:val="24"/>
          <w:szCs w:val="24"/>
        </w:rPr>
        <w:t>資料庫中</w:t>
      </w:r>
      <w:r w:rsidR="00F16B41" w:rsidRPr="00BF477E">
        <w:rPr>
          <w:rFonts w:hint="eastAsia"/>
          <w:sz w:val="24"/>
          <w:szCs w:val="24"/>
        </w:rPr>
        <w:t>抓出</w:t>
      </w:r>
      <w:r w:rsidRPr="00BF477E">
        <w:rPr>
          <w:rFonts w:hint="eastAsia"/>
          <w:sz w:val="24"/>
          <w:szCs w:val="24"/>
        </w:rPr>
        <w:t>最新日期的所有資料(</w:t>
      </w:r>
      <w:r w:rsidRPr="00BF477E">
        <w:rPr>
          <w:sz w:val="24"/>
          <w:szCs w:val="24"/>
        </w:rPr>
        <w:t>ex. 2016-01-08</w:t>
      </w:r>
      <w:r w:rsidRPr="00BF477E">
        <w:rPr>
          <w:rFonts w:hint="eastAsia"/>
          <w:sz w:val="24"/>
          <w:szCs w:val="24"/>
        </w:rPr>
        <w:t>是最新日期)，那所有2016-01-08的資料都會</w:t>
      </w:r>
      <w:r w:rsidR="00F16B41" w:rsidRPr="00BF477E">
        <w:rPr>
          <w:rFonts w:hint="eastAsia"/>
          <w:sz w:val="24"/>
          <w:szCs w:val="24"/>
        </w:rPr>
        <w:t>被post出來，然後透過前端作一些運算處理。</w:t>
      </w:r>
      <w:r w:rsidR="00F16B41" w:rsidRPr="00BF477E">
        <w:rPr>
          <w:sz w:val="24"/>
          <w:szCs w:val="24"/>
        </w:rPr>
        <w:br/>
      </w:r>
      <w:r w:rsidR="00F16B41" w:rsidRPr="00BF477E">
        <w:rPr>
          <w:rFonts w:hint="eastAsia"/>
          <w:sz w:val="24"/>
          <w:szCs w:val="24"/>
        </w:rPr>
        <w:t>圖表的呈現方式分為兩種，一天或多天</w:t>
      </w:r>
      <w:r w:rsidR="00F16B41" w:rsidRPr="00BF477E">
        <w:rPr>
          <w:sz w:val="24"/>
          <w:szCs w:val="24"/>
        </w:rPr>
        <w:br/>
      </w:r>
      <w:r w:rsidR="00F16B41" w:rsidRPr="00BF477E">
        <w:rPr>
          <w:rFonts w:hint="eastAsia"/>
          <w:color w:val="276E8B" w:themeColor="accent1" w:themeShade="BF"/>
          <w:sz w:val="24"/>
          <w:szCs w:val="24"/>
        </w:rPr>
        <w:t>一天： 會以一小時為單位，顯示當天每小時的平均重量</w:t>
      </w:r>
      <w:r w:rsidR="00F16B41" w:rsidRPr="00BF477E">
        <w:rPr>
          <w:color w:val="276E8B" w:themeColor="accent1" w:themeShade="BF"/>
          <w:sz w:val="24"/>
          <w:szCs w:val="24"/>
        </w:rPr>
        <w:br/>
      </w:r>
      <w:r w:rsidR="00F16B41" w:rsidRPr="00BF477E">
        <w:rPr>
          <w:rFonts w:hint="eastAsia"/>
          <w:color w:val="276E8B" w:themeColor="accent1" w:themeShade="BF"/>
          <w:sz w:val="24"/>
          <w:szCs w:val="24"/>
        </w:rPr>
        <w:t>多天： 會以天為單位，顯示時間範圍每天平均重量</w:t>
      </w:r>
      <w:r w:rsidR="00F16B41" w:rsidRPr="00BF477E">
        <w:rPr>
          <w:color w:val="276E8B" w:themeColor="accent1" w:themeShade="BF"/>
          <w:sz w:val="24"/>
          <w:szCs w:val="24"/>
        </w:rPr>
        <w:br/>
      </w:r>
      <w:r w:rsidR="00F16B41" w:rsidRPr="00BF477E">
        <w:rPr>
          <w:rFonts w:hint="eastAsia"/>
          <w:sz w:val="24"/>
          <w:szCs w:val="24"/>
        </w:rPr>
        <w:t>※</w:t>
      </w:r>
      <w:proofErr w:type="spellStart"/>
      <w:r w:rsidR="00F16B41" w:rsidRPr="00BF477E">
        <w:rPr>
          <w:rFonts w:hint="eastAsia"/>
          <w:sz w:val="24"/>
          <w:szCs w:val="24"/>
        </w:rPr>
        <w:t>Arduino</w:t>
      </w:r>
      <w:proofErr w:type="spellEnd"/>
      <w:r w:rsidR="00F16B41" w:rsidRPr="00BF477E">
        <w:rPr>
          <w:rFonts w:hint="eastAsia"/>
          <w:sz w:val="24"/>
          <w:szCs w:val="24"/>
        </w:rPr>
        <w:t>是30分鐘傳一次資料，所以資料會依據單位作處理。</w:t>
      </w:r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lastRenderedPageBreak/>
        <w:t>程式碼</w:t>
      </w:r>
    </w:p>
    <w:p w:rsidR="00580656" w:rsidRPr="00F37044" w:rsidRDefault="00580656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 w:rsidRPr="00F37044">
        <w:rPr>
          <w:rFonts w:hint="eastAsia"/>
          <w:sz w:val="24"/>
          <w:szCs w:val="24"/>
        </w:rPr>
        <w:t>HTML</w:t>
      </w:r>
      <w:r w:rsidR="00464087">
        <w:rPr>
          <w:sz w:val="24"/>
          <w:szCs w:val="24"/>
        </w:rPr>
        <w:br/>
      </w:r>
      <w:r w:rsidR="00464087">
        <w:rPr>
          <w:rFonts w:hint="eastAsia"/>
          <w:sz w:val="24"/>
          <w:szCs w:val="24"/>
        </w:rPr>
        <w:t>[menu]</w:t>
      </w:r>
      <w:r w:rsidR="00464087">
        <w:rPr>
          <w:sz w:val="24"/>
          <w:szCs w:val="24"/>
        </w:rPr>
        <w:t xml:space="preserve"> </w:t>
      </w:r>
      <w:proofErr w:type="gramStart"/>
      <w:r w:rsidR="00464087">
        <w:rPr>
          <w:sz w:val="24"/>
          <w:szCs w:val="24"/>
        </w:rPr>
        <w:t>–</w:t>
      </w:r>
      <w:proofErr w:type="gramEnd"/>
      <w:r w:rsidR="00464087">
        <w:rPr>
          <w:sz w:val="24"/>
          <w:szCs w:val="24"/>
        </w:rPr>
        <w:t xml:space="preserve"> </w:t>
      </w:r>
      <w:r w:rsidR="00464087">
        <w:rPr>
          <w:rFonts w:hint="eastAsia"/>
          <w:sz w:val="24"/>
          <w:szCs w:val="24"/>
        </w:rPr>
        <w:t>可連結至其他頁面</w:t>
      </w:r>
      <w:r w:rsidR="000C5841">
        <w:rPr>
          <w:sz w:val="24"/>
          <w:szCs w:val="24"/>
        </w:rPr>
        <w:br/>
      </w:r>
      <w:r w:rsidR="00464087">
        <w:rPr>
          <w:noProof/>
          <w:sz w:val="24"/>
          <w:szCs w:val="24"/>
        </w:rPr>
        <w:drawing>
          <wp:inline distT="0" distB="0" distL="0" distR="0" wp14:anchorId="17A97D9F" wp14:editId="5C44EAC4">
            <wp:extent cx="5486400" cy="687070"/>
            <wp:effectExtent l="0" t="0" r="0" b="0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070CCC1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087">
        <w:rPr>
          <w:sz w:val="24"/>
          <w:szCs w:val="24"/>
        </w:rPr>
        <w:br/>
      </w:r>
      <w:r w:rsidR="00464087">
        <w:rPr>
          <w:sz w:val="24"/>
          <w:szCs w:val="24"/>
        </w:rPr>
        <w:br/>
      </w:r>
      <w:r w:rsidR="00464087">
        <w:rPr>
          <w:rFonts w:hint="eastAsia"/>
          <w:sz w:val="24"/>
          <w:szCs w:val="24"/>
        </w:rPr>
        <w:t xml:space="preserve">[選擇日期範圍] </w:t>
      </w:r>
      <w:proofErr w:type="gramStart"/>
      <w:r w:rsidR="00464087">
        <w:rPr>
          <w:sz w:val="24"/>
          <w:szCs w:val="24"/>
        </w:rPr>
        <w:t>–</w:t>
      </w:r>
      <w:proofErr w:type="gramEnd"/>
      <w:r w:rsidR="00464087">
        <w:rPr>
          <w:rFonts w:hint="eastAsia"/>
          <w:sz w:val="24"/>
          <w:szCs w:val="24"/>
        </w:rPr>
        <w:t xml:space="preserve"> 使用bootstrap-</w:t>
      </w:r>
      <w:proofErr w:type="spellStart"/>
      <w:r w:rsidR="00464087">
        <w:rPr>
          <w:rFonts w:hint="eastAsia"/>
          <w:sz w:val="24"/>
          <w:szCs w:val="24"/>
        </w:rPr>
        <w:t>datapicker</w:t>
      </w:r>
      <w:proofErr w:type="spellEnd"/>
      <w:r w:rsidR="00464087">
        <w:rPr>
          <w:sz w:val="24"/>
          <w:szCs w:val="24"/>
        </w:rPr>
        <w:br/>
      </w:r>
      <w:r w:rsidR="00464087">
        <w:rPr>
          <w:noProof/>
          <w:sz w:val="24"/>
          <w:szCs w:val="24"/>
        </w:rPr>
        <w:drawing>
          <wp:inline distT="0" distB="0" distL="0" distR="0" wp14:anchorId="5AEF4F45" wp14:editId="29C103C0">
            <wp:extent cx="5486400" cy="1028700"/>
            <wp:effectExtent l="0" t="0" r="0" b="0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070F1EE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087">
        <w:rPr>
          <w:sz w:val="24"/>
          <w:szCs w:val="24"/>
        </w:rPr>
        <w:br/>
      </w:r>
      <w:r w:rsidR="00464087">
        <w:rPr>
          <w:sz w:val="24"/>
          <w:szCs w:val="24"/>
        </w:rPr>
        <w:br/>
      </w:r>
      <w:r w:rsidR="00464087">
        <w:rPr>
          <w:rFonts w:hint="eastAsia"/>
          <w:sz w:val="24"/>
          <w:szCs w:val="24"/>
        </w:rPr>
        <w:t>[</w:t>
      </w:r>
      <w:proofErr w:type="spellStart"/>
      <w:r w:rsidR="00464087">
        <w:rPr>
          <w:rFonts w:hint="eastAsia"/>
          <w:sz w:val="24"/>
          <w:szCs w:val="24"/>
        </w:rPr>
        <w:t>HighCharts</w:t>
      </w:r>
      <w:proofErr w:type="spellEnd"/>
      <w:r w:rsidR="00464087">
        <w:rPr>
          <w:rFonts w:hint="eastAsia"/>
          <w:sz w:val="24"/>
          <w:szCs w:val="24"/>
        </w:rPr>
        <w:t>]</w:t>
      </w:r>
      <w:r w:rsidR="00464087">
        <w:rPr>
          <w:sz w:val="24"/>
          <w:szCs w:val="24"/>
        </w:rPr>
        <w:br/>
      </w:r>
      <w:r w:rsidR="00464087">
        <w:rPr>
          <w:noProof/>
          <w:sz w:val="24"/>
          <w:szCs w:val="24"/>
        </w:rPr>
        <w:drawing>
          <wp:inline distT="0" distB="0" distL="0" distR="0" wp14:anchorId="6CB9B5FD" wp14:editId="2B879190">
            <wp:extent cx="3010320" cy="914528"/>
            <wp:effectExtent l="0" t="0" r="0" b="0"/>
            <wp:docPr id="236" name="圖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0708864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20" w:rsidRDefault="00464087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5F3A7F" wp14:editId="4753DF38">
                <wp:simplePos x="0" y="0"/>
                <wp:positionH relativeFrom="column">
                  <wp:posOffset>2939843</wp:posOffset>
                </wp:positionH>
                <wp:positionV relativeFrom="paragraph">
                  <wp:posOffset>400198</wp:posOffset>
                </wp:positionV>
                <wp:extent cx="2371061" cy="935666"/>
                <wp:effectExtent l="819150" t="0" r="10795" b="17145"/>
                <wp:wrapNone/>
                <wp:docPr id="239" name="直線圖說文字 2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61" cy="935666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70307"/>
                            <a:gd name="adj6" fmla="val -3446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46408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spellStart"/>
                            <w:r>
                              <w:t>datatile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設定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HightChart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標題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spellStart"/>
                            <w:r>
                              <w:t>daterange_start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起始時間</w:t>
                            </w:r>
                            <w:r>
                              <w:br/>
                              <w:t>[</w:t>
                            </w:r>
                            <w:proofErr w:type="spellStart"/>
                            <w:r>
                              <w:t>daterange_finish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結束時間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F3A7F" id="直線圖說文字 2 239" o:spid="_x0000_s1092" type="#_x0000_t48" style="position:absolute;left:0;text-align:left;margin-left:231.5pt;margin-top:31.5pt;width:186.7pt;height:73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" adj="-7445,15186,-4301,4393,-63" fillcolor="white [3212]" strokecolor="#7fc0db [1940]" strokeweight="1pt">
                <v:fill opacity="59624f"/>
                <v:textbox>
                  <w:txbxContent>
                    <w:p w:rsidR="00806A00" w:rsidRDefault="00806A00" w:rsidP="0046408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[</w:t>
                      </w:r>
                      <w:proofErr w:type="spellStart"/>
                      <w:r>
                        <w:t>datatile</w:t>
                      </w:r>
                      <w:proofErr w:type="spellEnd"/>
                      <w:r>
                        <w:t xml:space="preserve">]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設定</w:t>
                      </w:r>
                      <w:proofErr w:type="spellStart"/>
                      <w:r>
                        <w:rPr>
                          <w:rFonts w:hint="eastAsia"/>
                        </w:rPr>
                        <w:t>HightChart</w:t>
                      </w:r>
                      <w:proofErr w:type="spellEnd"/>
                      <w:r>
                        <w:rPr>
                          <w:rFonts w:hint="eastAsia"/>
                        </w:rPr>
                        <w:t>標題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[</w:t>
                      </w:r>
                      <w:proofErr w:type="spellStart"/>
                      <w:r>
                        <w:t>daterange_start</w:t>
                      </w:r>
                      <w:proofErr w:type="spellEnd"/>
                      <w:r>
                        <w:t xml:space="preserve">]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起始時間</w:t>
                      </w:r>
                      <w:r>
                        <w:br/>
                        <w:t>[</w:t>
                      </w:r>
                      <w:proofErr w:type="spellStart"/>
                      <w:r>
                        <w:t>daterange_finish</w:t>
                      </w:r>
                      <w:proofErr w:type="spellEnd"/>
                      <w:r>
                        <w:t xml:space="preserve">]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結束時間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proofErr w:type="spellStart"/>
      <w:r w:rsidR="00580656" w:rsidRPr="00F37044">
        <w:rPr>
          <w:rFonts w:hint="eastAsia"/>
          <w:sz w:val="24"/>
          <w:szCs w:val="24"/>
        </w:rPr>
        <w:t>J</w:t>
      </w:r>
      <w:r w:rsidR="00580656" w:rsidRPr="00F37044">
        <w:rPr>
          <w:sz w:val="24"/>
          <w:szCs w:val="24"/>
        </w:rPr>
        <w:t>avascript</w:t>
      </w:r>
      <w:proofErr w:type="spellEnd"/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[變數設定]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1895740" cy="752580"/>
            <wp:effectExtent l="0" t="0" r="9525" b="9525"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070BBB4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[初始</w:t>
      </w:r>
      <w:proofErr w:type="spellStart"/>
      <w:r>
        <w:rPr>
          <w:rFonts w:hint="eastAsia"/>
          <w:sz w:val="24"/>
          <w:szCs w:val="24"/>
        </w:rPr>
        <w:t>datepicker</w:t>
      </w:r>
      <w:proofErr w:type="spellEnd"/>
      <w:r>
        <w:rPr>
          <w:rFonts w:hint="eastAsia"/>
          <w:sz w:val="24"/>
          <w:szCs w:val="24"/>
        </w:rPr>
        <w:t xml:space="preserve">] </w:t>
      </w:r>
      <w:proofErr w:type="gramStart"/>
      <w:r>
        <w:rPr>
          <w:sz w:val="24"/>
          <w:szCs w:val="24"/>
        </w:rPr>
        <w:t>–</w:t>
      </w:r>
      <w:proofErr w:type="gramEnd"/>
      <w:r>
        <w:rPr>
          <w:rFonts w:hint="eastAsia"/>
          <w:sz w:val="24"/>
          <w:szCs w:val="24"/>
        </w:rPr>
        <w:t xml:space="preserve"> </w:t>
      </w:r>
      <w:r w:rsidR="00A563C6">
        <w:rPr>
          <w:rFonts w:hint="eastAsia"/>
          <w:sz w:val="24"/>
          <w:szCs w:val="24"/>
        </w:rPr>
        <w:t>向資料庫請求最舊的時間和最新的時間，</w:t>
      </w:r>
      <w:r>
        <w:rPr>
          <w:rFonts w:hint="eastAsia"/>
          <w:sz w:val="24"/>
          <w:szCs w:val="24"/>
        </w:rPr>
        <w:t>讓使用者只能選擇資料庫有的時間範圍，並且透過取得最新的</w:t>
      </w:r>
      <w:proofErr w:type="gramStart"/>
      <w:r>
        <w:rPr>
          <w:rFonts w:hint="eastAsia"/>
          <w:sz w:val="24"/>
          <w:szCs w:val="24"/>
        </w:rPr>
        <w:t>日期來初始</w:t>
      </w:r>
      <w:proofErr w:type="spellStart"/>
      <w:proofErr w:type="gramEnd"/>
      <w:r>
        <w:rPr>
          <w:rFonts w:hint="eastAsia"/>
          <w:sz w:val="24"/>
          <w:szCs w:val="24"/>
        </w:rPr>
        <w:t>HighCharts</w:t>
      </w:r>
      <w:proofErr w:type="spellEnd"/>
      <w:r w:rsidR="00162F62">
        <w:rPr>
          <w:rFonts w:hint="eastAsia"/>
          <w:sz w:val="24"/>
          <w:szCs w:val="24"/>
        </w:rPr>
        <w:t>。</w:t>
      </w:r>
      <w:r w:rsidR="00162F62">
        <w:rPr>
          <w:sz w:val="24"/>
          <w:szCs w:val="24"/>
        </w:rPr>
        <w:br/>
      </w:r>
      <w:r w:rsidR="00162F62">
        <w:rPr>
          <w:rFonts w:hint="eastAsia"/>
          <w:sz w:val="24"/>
          <w:szCs w:val="24"/>
        </w:rPr>
        <w:t>DB丟過來的資料的time格式為timestamp，我們只需要日期的部分，所以用split分割出來。</w:t>
      </w:r>
      <w:r w:rsidR="00A563C6">
        <w:rPr>
          <w:sz w:val="24"/>
          <w:szCs w:val="24"/>
        </w:rPr>
        <w:br/>
      </w:r>
      <w:r w:rsidR="00A563C6">
        <w:rPr>
          <w:noProof/>
          <w:sz w:val="24"/>
          <w:szCs w:val="24"/>
        </w:rPr>
        <w:lastRenderedPageBreak/>
        <w:drawing>
          <wp:inline distT="0" distB="0" distL="0" distR="0" wp14:anchorId="396BFBD7" wp14:editId="7EA92691">
            <wp:extent cx="5486400" cy="3173730"/>
            <wp:effectExtent l="0" t="0" r="0" b="7620"/>
            <wp:docPr id="240" name="圖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0701A77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3C6">
        <w:rPr>
          <w:sz w:val="24"/>
          <w:szCs w:val="24"/>
        </w:rPr>
        <w:br/>
      </w:r>
      <w:r w:rsidR="00162F62">
        <w:rPr>
          <w:sz w:val="24"/>
          <w:szCs w:val="24"/>
        </w:rPr>
        <w:br/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5BD9B1" wp14:editId="26BB3EA8">
                <wp:simplePos x="0" y="0"/>
                <wp:positionH relativeFrom="column">
                  <wp:posOffset>-727769</wp:posOffset>
                </wp:positionH>
                <wp:positionV relativeFrom="paragraph">
                  <wp:posOffset>1158285</wp:posOffset>
                </wp:positionV>
                <wp:extent cx="1807535" cy="882502"/>
                <wp:effectExtent l="0" t="0" r="745490" b="13335"/>
                <wp:wrapNone/>
                <wp:docPr id="244" name="直線圖說文字 2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7535" cy="882502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86194"/>
                            <a:gd name="adj6" fmla="val -3940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62F62">
                            <w:pPr>
                              <w:spacing w:line="240" w:lineRule="auto"/>
                            </w:pPr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ata[</w:t>
                            </w:r>
                            <w:r>
                              <w:t>1].time</w:t>
                            </w:r>
                            <w:r>
                              <w:rPr>
                                <w:rFonts w:hint="eastAsia"/>
                              </w:rPr>
                              <w:t>取得的是最新的timestamp，將日期切割出來</w:t>
                            </w:r>
                            <w:r>
                              <w:t>然後依據日期畫出圖表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BD9B1" id="直線圖說文字 2 244" o:spid="_x0000_s1093" type="#_x0000_t48" style="position:absolute;left:0;text-align:left;margin-left:-57.3pt;margin-top:91.2pt;width:142.35pt;height:69.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" adj="-8511,18618,-4301,4393,-63" fillcolor="white [3212]" strokecolor="#7fc0db [1940]" strokeweight="1pt">
                <v:fill opacity="59624f"/>
                <v:textbox>
                  <w:txbxContent>
                    <w:p w:rsidR="00806A00" w:rsidRDefault="00806A00" w:rsidP="00162F62">
                      <w:pPr>
                        <w:spacing w:line="240" w:lineRule="auto"/>
                      </w:pPr>
                      <w:r>
                        <w:t>d</w:t>
                      </w:r>
                      <w:r>
                        <w:rPr>
                          <w:rFonts w:hint="eastAsia"/>
                        </w:rPr>
                        <w:t>ata[</w:t>
                      </w:r>
                      <w:r>
                        <w:t>1].time</w:t>
                      </w:r>
                      <w:r>
                        <w:rPr>
                          <w:rFonts w:hint="eastAsia"/>
                        </w:rPr>
                        <w:t>取得的是最新的timestamp，將日期切割出來</w:t>
                      </w:r>
                      <w:r>
                        <w:t>然後依據日期畫出圖表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5F8753" wp14:editId="03D76242">
                <wp:simplePos x="0" y="0"/>
                <wp:positionH relativeFrom="column">
                  <wp:posOffset>3779874</wp:posOffset>
                </wp:positionH>
                <wp:positionV relativeFrom="paragraph">
                  <wp:posOffset>489098</wp:posOffset>
                </wp:positionV>
                <wp:extent cx="2370455" cy="669290"/>
                <wp:effectExtent l="933450" t="0" r="10795" b="16510"/>
                <wp:wrapNone/>
                <wp:docPr id="243" name="直線圖說文字 2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6692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86194"/>
                            <a:gd name="adj6" fmla="val -3940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62F62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datapicker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可以選取的時間範圍還有時間格式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F8753" id="直線圖說文字 2 243" o:spid="_x0000_s1094" type="#_x0000_t48" style="position:absolute;left:0;text-align:left;margin-left:297.65pt;margin-top:38.5pt;width:186.65pt;height:52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" adj="-8511,18618,-4301,4393,-63" fillcolor="white [3212]" strokecolor="#7fc0db [1940]" strokeweight="1pt">
                <v:fill opacity="59624f"/>
                <v:textbox>
                  <w:txbxContent>
                    <w:p w:rsidR="00806A00" w:rsidRDefault="00806A00" w:rsidP="00162F62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設定</w:t>
                      </w:r>
                      <w:proofErr w:type="spellStart"/>
                      <w:r>
                        <w:rPr>
                          <w:rFonts w:hint="eastAsia"/>
                        </w:rPr>
                        <w:t>datapicker</w:t>
                      </w:r>
                      <w:proofErr w:type="spellEnd"/>
                      <w:r>
                        <w:rPr>
                          <w:rFonts w:hint="eastAsia"/>
                        </w:rPr>
                        <w:t>可以選取的時間範圍還有時間格式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E12F0D" wp14:editId="71D704F3">
                <wp:simplePos x="0" y="0"/>
                <wp:positionH relativeFrom="column">
                  <wp:posOffset>1302488</wp:posOffset>
                </wp:positionH>
                <wp:positionV relativeFrom="paragraph">
                  <wp:posOffset>1924493</wp:posOffset>
                </wp:positionV>
                <wp:extent cx="4476307" cy="287079"/>
                <wp:effectExtent l="0" t="0" r="19685" b="1778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307" cy="2870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8F44F" id="矩形 242" o:spid="_x0000_s1026" style="position:absolute;margin-left:102.55pt;margin-top:151.55pt;width:352.45pt;height:22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" filled="f" strokecolor="#7fc0db [1940]" strokeweight="1.5pt"/>
            </w:pict>
          </mc:Fallback>
        </mc:AlternateContent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E5C899" wp14:editId="6A4D8C31">
                <wp:simplePos x="0" y="0"/>
                <wp:positionH relativeFrom="column">
                  <wp:posOffset>1302488</wp:posOffset>
                </wp:positionH>
                <wp:positionV relativeFrom="paragraph">
                  <wp:posOffset>1073888</wp:posOffset>
                </wp:positionV>
                <wp:extent cx="3019425" cy="850605"/>
                <wp:effectExtent l="0" t="0" r="28575" b="26035"/>
                <wp:wrapNone/>
                <wp:docPr id="241" name="矩形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8506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05902" id="矩形 241" o:spid="_x0000_s1026" style="position:absolute;margin-left:102.55pt;margin-top:84.55pt;width:237.75pt;height:6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" filled="f" strokecolor="#7fc0db [1940]" strokeweight="1.5pt"/>
            </w:pict>
          </mc:Fallback>
        </mc:AlternateContent>
      </w:r>
      <w:r w:rsidR="00A563C6">
        <w:rPr>
          <w:sz w:val="24"/>
          <w:szCs w:val="24"/>
        </w:rPr>
        <w:t>[</w:t>
      </w:r>
      <w:r w:rsidR="001251B0">
        <w:rPr>
          <w:rFonts w:hint="eastAsia"/>
          <w:sz w:val="24"/>
          <w:szCs w:val="24"/>
        </w:rPr>
        <w:t>請求</w:t>
      </w:r>
      <w:r w:rsidR="00A563C6">
        <w:rPr>
          <w:rFonts w:hint="eastAsia"/>
          <w:sz w:val="24"/>
          <w:szCs w:val="24"/>
        </w:rPr>
        <w:t>圖表</w:t>
      </w:r>
      <w:r w:rsidR="001251B0">
        <w:rPr>
          <w:rFonts w:hint="eastAsia"/>
          <w:sz w:val="24"/>
          <w:szCs w:val="24"/>
        </w:rPr>
        <w:t>所需的資料</w:t>
      </w:r>
      <w:r w:rsidR="00A563C6">
        <w:rPr>
          <w:sz w:val="24"/>
          <w:szCs w:val="24"/>
        </w:rPr>
        <w:t>]</w:t>
      </w:r>
      <w:r w:rsidR="00A563C6">
        <w:rPr>
          <w:rFonts w:hint="eastAsia"/>
          <w:sz w:val="24"/>
          <w:szCs w:val="24"/>
        </w:rPr>
        <w:t xml:space="preserve"> </w:t>
      </w:r>
      <w:proofErr w:type="gramStart"/>
      <w:r w:rsidR="00A563C6">
        <w:rPr>
          <w:sz w:val="24"/>
          <w:szCs w:val="24"/>
        </w:rPr>
        <w:t>–</w:t>
      </w:r>
      <w:proofErr w:type="gramEnd"/>
      <w:r w:rsidR="00A563C6">
        <w:rPr>
          <w:sz w:val="24"/>
          <w:szCs w:val="24"/>
        </w:rPr>
        <w:t xml:space="preserve"> </w:t>
      </w:r>
      <w:r w:rsidR="00A563C6">
        <w:rPr>
          <w:rFonts w:hint="eastAsia"/>
          <w:sz w:val="24"/>
          <w:szCs w:val="24"/>
        </w:rPr>
        <w:t>依據時間範圍向DB請求資料</w:t>
      </w:r>
      <w:r w:rsidR="00A563C6">
        <w:rPr>
          <w:sz w:val="24"/>
          <w:szCs w:val="24"/>
        </w:rPr>
        <w:br/>
      </w:r>
      <w:r w:rsidR="001251B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A0BFF6D" wp14:editId="4952C240">
                <wp:simplePos x="0" y="0"/>
                <wp:positionH relativeFrom="column">
                  <wp:posOffset>4141381</wp:posOffset>
                </wp:positionH>
                <wp:positionV relativeFrom="paragraph">
                  <wp:posOffset>5411972</wp:posOffset>
                </wp:positionV>
                <wp:extent cx="1828800" cy="466725"/>
                <wp:effectExtent l="571500" t="228600" r="19050" b="28575"/>
                <wp:wrapNone/>
                <wp:docPr id="249" name="直線圖說文字 2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667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-48215"/>
                            <a:gd name="adj6" fmla="val -3068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251B0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用請求來的資料畫出圖表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FF6D" id="直線圖說文字 2 249" o:spid="_x0000_s1095" type="#_x0000_t48" style="position:absolute;left:0;text-align:left;margin-left:326.1pt;margin-top:426.15pt;width:2in;height:36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" adj="-6627,-10414,-4175,3901,-63" fillcolor="white [3212]" strokecolor="#7fc0db [1940]" strokeweight="1pt">
                <v:fill opacity="59624f"/>
                <v:textbox>
                  <w:txbxContent>
                    <w:p w:rsidR="00806A00" w:rsidRDefault="00806A00" w:rsidP="001251B0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用請求來的資料畫出圖表</w:t>
                      </w:r>
                    </w:p>
                  </w:txbxContent>
                </v:textbox>
              </v:shape>
            </w:pict>
          </mc:Fallback>
        </mc:AlternateContent>
      </w:r>
      <w:r w:rsidR="001251B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ABC80F" wp14:editId="0A26E51C">
                <wp:simplePos x="0" y="0"/>
                <wp:positionH relativeFrom="column">
                  <wp:posOffset>-728330</wp:posOffset>
                </wp:positionH>
                <wp:positionV relativeFrom="paragraph">
                  <wp:posOffset>3997842</wp:posOffset>
                </wp:positionV>
                <wp:extent cx="1807210" cy="467345"/>
                <wp:effectExtent l="0" t="0" r="745490" b="28575"/>
                <wp:wrapNone/>
                <wp:docPr id="248" name="直線圖說文字 2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7210" cy="4673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86194"/>
                            <a:gd name="adj6" fmla="val -3940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251B0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傳參數到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chart.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C80F" id="直線圖說文字 2 248" o:spid="_x0000_s1096" type="#_x0000_t48" style="position:absolute;left:0;text-align:left;margin-left:-57.35pt;margin-top:314.8pt;width:142.3pt;height:36.8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" adj="-8511,18618,-4301,4393,-63" fillcolor="white [3212]" strokecolor="#7fc0db [1940]" strokeweight="1pt">
                <v:fill opacity="59624f"/>
                <v:textbox>
                  <w:txbxContent>
                    <w:p w:rsidR="00806A00" w:rsidRDefault="00806A00" w:rsidP="001251B0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傳參數到</w:t>
                      </w:r>
                      <w:proofErr w:type="spellStart"/>
                      <w:r>
                        <w:rPr>
                          <w:rFonts w:hint="eastAsia"/>
                        </w:rPr>
                        <w:t>chart.</w:t>
                      </w:r>
                      <w:proofErr w:type="gramStart"/>
                      <w:r>
                        <w:rPr>
                          <w:rFonts w:hint="eastAsia"/>
                        </w:rPr>
                        <w:t>php</w:t>
                      </w:r>
                      <w:proofErr w:type="spellEnd"/>
                      <w:proofErr w:type="gram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251B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298F48C" wp14:editId="00EA66F2">
                <wp:simplePos x="0" y="0"/>
                <wp:positionH relativeFrom="column">
                  <wp:posOffset>1291856</wp:posOffset>
                </wp:positionH>
                <wp:positionV relativeFrom="paragraph">
                  <wp:posOffset>5018567</wp:posOffset>
                </wp:positionV>
                <wp:extent cx="3317358" cy="180754"/>
                <wp:effectExtent l="0" t="0" r="16510" b="10160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7358" cy="1807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8F9AA" id="矩形 247" o:spid="_x0000_s1026" style="position:absolute;margin-left:101.7pt;margin-top:395.15pt;width:261.2pt;height:14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" filled="f" strokecolor="#7fc0db [1940]" strokeweight="1.5pt"/>
            </w:pict>
          </mc:Fallback>
        </mc:AlternateContent>
      </w:r>
      <w:r w:rsidR="00A563C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7BFB5A" wp14:editId="1E667055">
                <wp:simplePos x="0" y="0"/>
                <wp:positionH relativeFrom="column">
                  <wp:posOffset>1228060</wp:posOffset>
                </wp:positionH>
                <wp:positionV relativeFrom="paragraph">
                  <wp:posOffset>4348716</wp:posOffset>
                </wp:positionV>
                <wp:extent cx="4550543" cy="180754"/>
                <wp:effectExtent l="0" t="0" r="21590" b="10160"/>
                <wp:wrapNone/>
                <wp:docPr id="246" name="矩形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543" cy="1807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A32E6" id="矩形 246" o:spid="_x0000_s1026" style="position:absolute;margin-left:96.7pt;margin-top:342.4pt;width:358.3pt;height:1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" filled="f" strokecolor="#7fc0db [1940]" strokeweight="1.5pt"/>
            </w:pict>
          </mc:Fallback>
        </mc:AlternateContent>
      </w:r>
      <w:r w:rsidR="00A563C6">
        <w:rPr>
          <w:noProof/>
          <w:sz w:val="24"/>
          <w:szCs w:val="24"/>
        </w:rPr>
        <w:drawing>
          <wp:inline distT="0" distB="0" distL="0" distR="0" wp14:anchorId="5AF03A81" wp14:editId="4D014798">
            <wp:extent cx="5486400" cy="2860675"/>
            <wp:effectExtent l="0" t="0" r="0" b="0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070680C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3C6">
        <w:rPr>
          <w:sz w:val="24"/>
          <w:szCs w:val="24"/>
        </w:rPr>
        <w:br/>
      </w:r>
      <w:r w:rsidR="001251B0">
        <w:rPr>
          <w:sz w:val="24"/>
          <w:szCs w:val="24"/>
        </w:rPr>
        <w:br/>
      </w:r>
      <w:r w:rsidR="001251B0">
        <w:rPr>
          <w:rFonts w:hint="eastAsia"/>
          <w:sz w:val="24"/>
          <w:szCs w:val="24"/>
        </w:rPr>
        <w:t xml:space="preserve">[畫圖表] </w:t>
      </w:r>
      <w:proofErr w:type="gramStart"/>
      <w:r w:rsidR="001251B0">
        <w:rPr>
          <w:sz w:val="24"/>
          <w:szCs w:val="24"/>
        </w:rPr>
        <w:t>–</w:t>
      </w:r>
      <w:proofErr w:type="gramEnd"/>
      <w:r w:rsidR="001251B0">
        <w:rPr>
          <w:rFonts w:hint="eastAsia"/>
          <w:sz w:val="24"/>
          <w:szCs w:val="24"/>
        </w:rPr>
        <w:t xml:space="preserve"> 使用請求得資料和選取的時間範圍來畫圖表</w:t>
      </w:r>
      <w:r w:rsidR="001251B0">
        <w:rPr>
          <w:sz w:val="24"/>
          <w:szCs w:val="24"/>
        </w:rPr>
        <w:br/>
      </w:r>
      <w:r w:rsidR="001251B0">
        <w:rPr>
          <w:noProof/>
          <w:sz w:val="24"/>
          <w:szCs w:val="24"/>
        </w:rPr>
        <w:drawing>
          <wp:inline distT="0" distB="0" distL="0" distR="0">
            <wp:extent cx="4353533" cy="228632"/>
            <wp:effectExtent l="0" t="0" r="0" b="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070F8B7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1B0">
        <w:rPr>
          <w:sz w:val="24"/>
          <w:szCs w:val="24"/>
        </w:rPr>
        <w:br/>
      </w:r>
      <w:r w:rsidR="00237FD4">
        <w:rPr>
          <w:sz w:val="24"/>
          <w:szCs w:val="24"/>
        </w:rPr>
        <w:br/>
      </w:r>
      <w:r w:rsidR="00237FD4">
        <w:rPr>
          <w:rFonts w:hint="eastAsia"/>
          <w:sz w:val="24"/>
          <w:szCs w:val="24"/>
        </w:rPr>
        <w:t xml:space="preserve">參數設定 </w:t>
      </w:r>
      <w:proofErr w:type="gramStart"/>
      <w:r w:rsidR="00237FD4">
        <w:rPr>
          <w:sz w:val="24"/>
          <w:szCs w:val="24"/>
        </w:rPr>
        <w:t>–</w:t>
      </w:r>
      <w:proofErr w:type="gramEnd"/>
      <w:r w:rsidR="00237FD4">
        <w:rPr>
          <w:sz w:val="24"/>
          <w:szCs w:val="24"/>
        </w:rPr>
        <w:t xml:space="preserve"> </w:t>
      </w:r>
      <w:r w:rsidR="00237FD4">
        <w:rPr>
          <w:rFonts w:hint="eastAsia"/>
          <w:sz w:val="24"/>
          <w:szCs w:val="24"/>
        </w:rPr>
        <w:t>圖表需要顯示時間和瓦斯剩餘重量</w:t>
      </w:r>
      <w:r w:rsidR="00237FD4">
        <w:rPr>
          <w:sz w:val="24"/>
          <w:szCs w:val="24"/>
        </w:rPr>
        <w:br/>
      </w:r>
      <w:r w:rsidR="00237FD4">
        <w:rPr>
          <w:noProof/>
          <w:sz w:val="24"/>
          <w:szCs w:val="24"/>
        </w:rPr>
        <w:drawing>
          <wp:inline distT="0" distB="0" distL="0" distR="0" wp14:anchorId="2D97D05C" wp14:editId="34212BFE">
            <wp:extent cx="1457528" cy="362001"/>
            <wp:effectExtent l="0" t="0" r="0" b="0"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0702315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1B0">
        <w:rPr>
          <w:sz w:val="24"/>
          <w:szCs w:val="24"/>
        </w:rPr>
        <w:br/>
      </w:r>
      <w:r w:rsidR="00F368D0">
        <w:rPr>
          <w:rFonts w:hint="eastAsia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7A18F8E" wp14:editId="0C0D2417">
                <wp:simplePos x="0" y="0"/>
                <wp:positionH relativeFrom="column">
                  <wp:posOffset>-855921</wp:posOffset>
                </wp:positionH>
                <wp:positionV relativeFrom="paragraph">
                  <wp:posOffset>265814</wp:posOffset>
                </wp:positionV>
                <wp:extent cx="6846851" cy="1030945"/>
                <wp:effectExtent l="0" t="0" r="11430" b="17145"/>
                <wp:wrapNone/>
                <wp:docPr id="260" name="群組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6851" cy="1030945"/>
                          <a:chOff x="0" y="0"/>
                          <a:chExt cx="6846851" cy="1030945"/>
                        </a:xfrm>
                      </wpg:grpSpPr>
                      <wps:wsp>
                        <wps:cNvPr id="253" name="矩形 253"/>
                        <wps:cNvSpPr/>
                        <wps:spPr>
                          <a:xfrm>
                            <a:off x="1137684" y="202019"/>
                            <a:ext cx="4263656" cy="3615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直線圖說文字 2 254"/>
                        <wps:cNvSpPr/>
                        <wps:spPr>
                          <a:xfrm>
                            <a:off x="5592726" y="0"/>
                            <a:ext cx="1254125" cy="46672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8061"/>
                              <a:gd name="adj4" fmla="val -19329"/>
                              <a:gd name="adj5" fmla="val 38354"/>
                              <a:gd name="adj6" fmla="val -26441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237FD4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將日期轉換成毫秒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矩形 255"/>
                        <wps:cNvSpPr/>
                        <wps:spPr>
                          <a:xfrm>
                            <a:off x="1137684" y="563526"/>
                            <a:ext cx="4776942" cy="1807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直線圖說文字 2 256"/>
                        <wps:cNvSpPr/>
                        <wps:spPr>
                          <a:xfrm flipH="1">
                            <a:off x="0" y="350874"/>
                            <a:ext cx="968124" cy="680071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8061"/>
                              <a:gd name="adj4" fmla="val -11050"/>
                              <a:gd name="adj5" fmla="val 42910"/>
                              <a:gd name="adj6" fmla="val -18162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237FD4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作完運算後再轉換成天數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18F8E" id="群組 260" o:spid="_x0000_s1097" style="position:absolute;left:0;text-align:left;margin-left:-67.4pt;margin-top:20.95pt;width:539.1pt;height:81.2pt;z-index:251741184" coordsize="68468,1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">
                <v:rect id="矩形 253" o:spid="_x0000_s1098" style="position:absolute;left:11376;top:2020;width:42637;height:3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5X38QA&#10;AADcAAAADwAAAGRycy9kb3ducmV2LnhtbESPQUvDQBSE74L/YXmCN7uxopTYTbCi0p5KU9HrI/ua&#10;Dc2+TXbXJP57VxA8DjPzDbMuZ9uJkXxoHSu4XWQgiGunW24UvB9fb1YgQkTW2DkmBd8UoCwuL9aY&#10;azfxgcYqNiJBOOSowMTY51KG2pDFsHA9cfJOzluMSfpGao9TgttOLrPsQVpsOS0Y7OnZUH2uvqyC&#10;TfW2i3bajpvPwe8/9jt8McOg1PXV/PQIItIc/8N/7a1WsLy/g98z6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eV9/EAAAA3AAAAA8AAAAAAAAAAAAAAAAAmAIAAGRycy9k&#10;b3ducmV2LnhtbFBLBQYAAAAABAAEAPUAAACJAwAAAAA=&#10;" filled="f" strokecolor="#7fc0db [1940]" strokeweight="1.5pt"/>
                <v:shape id="直線圖說文字 2 254" o:spid="_x0000_s1099" type="#_x0000_t48" style="position:absolute;left:55927;width:12541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HLW78A&#10;AADcAAAADwAAAGRycy9kb3ducmV2LnhtbESP0YrCMBRE3wX/IVxh3zTRriLVKCIs7KtdP+DaXJti&#10;c1OarK1/bwTBx2FmzjDb/eAacacu1J41zGcKBHHpTc2VhvPfz3QNIkRkg41n0vCgAPvdeLTF3Pie&#10;T3QvYiUShEOOGmyMbS5lKC05DDPfEifv6juHMcmukqbDPsFdIxdKraTDmtOCxZaOlspb8e80+NVx&#10;qRqT2ay41DLrrZKFPWv9NRkOGxCRhvgJv9u/RsNi+Q2vM+kIyN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IctbvwAAANwAAAAPAAAAAAAAAAAAAAAAAJgCAABkcnMvZG93bnJl&#10;di54bWxQSwUGAAAAAAQABAD1AAAAhAMAAAAA&#10;" adj="-5711,8284,-4175,3901,-63" fillcolor="white [3212]" strokecolor="#7fc0db [1940]" strokeweight="1pt">
                  <v:fill opacity="59624f"/>
                  <v:textbox>
                    <w:txbxContent>
                      <w:p w:rsidR="00806A00" w:rsidRDefault="00806A00" w:rsidP="00237FD4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>將日期轉換成毫秒</w:t>
                        </w:r>
                      </w:p>
                    </w:txbxContent>
                  </v:textbox>
                  <o:callout v:ext="edit" minusy="t"/>
                </v:shape>
                <v:rect id="矩形 255" o:spid="_x0000_s1100" style="position:absolute;left:11376;top:5635;width:47770;height:1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tqMMUA&#10;AADcAAAADwAAAGRycy9kb3ducmV2LnhtbESPQWvCQBSE74X+h+UVvNVNBaWkrlKLip6kaWmvj+xr&#10;NjT7Ntldk/jv3ULB4zAz3zDL9Wgb0ZMPtWMFT9MMBHHpdM2Vgs+P3eMziBCRNTaOScGFAqxX93dL&#10;zLUb+J36IlYiQTjkqMDE2OZShtKQxTB1LXHyfpy3GJP0ldQehwS3jZxl2UJarDktGGzpzVD5W5yt&#10;gk2xP0Y7HPrNd+dPX6cjbk3XKTV5GF9fQEQa4y383z5oBbP5HP7OpCM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2owxQAAANwAAAAPAAAAAAAAAAAAAAAAAJgCAABkcnMv&#10;ZG93bnJldi54bWxQSwUGAAAAAAQABAD1AAAAigMAAAAA&#10;" filled="f" strokecolor="#7fc0db [1940]" strokeweight="1.5pt"/>
                <v:shape id="直線圖說文字 2 256" o:spid="_x0000_s1101" type="#_x0000_t48" style="position:absolute;top:3508;width:9681;height:6801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ZXyMQA&#10;AADcAAAADwAAAGRycy9kb3ducmV2LnhtbESPQWvCQBSE74X+h+UVeqsbQ7UluooohR4KpVHx+sg+&#10;k+C+tyG7avz3bqHQ4zAz3zDz5cBOXagPrRcD41EGiqTytpXawG778fIOKkQUi84LGbhRgOXi8WGO&#10;hfVX+aFLGWuVIBIKNNDE2BVah6ohxjDyHUnyjr5njEn2tbY9XhOcnc6zbKoZW0kLDXa0bqg6lWc2&#10;8Mb51/74rbk8vFreber9pHTOmOenYTUDFWmI/+G/9qc1kE+m8HsmHQG9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GV8jEAAAA3AAAAA8AAAAAAAAAAAAAAAAAmAIAAGRycy9k&#10;b3ducmV2LnhtbFBLBQYAAAAABAAEAPUAAACJAwAAAAA=&#10;" adj="-3923,9269,-2387,3901,-63" fillcolor="white [3212]" strokecolor="#7fc0db [1940]" strokeweight="1pt">
                  <v:fill opacity="59624f"/>
                  <v:textbox>
                    <w:txbxContent>
                      <w:p w:rsidR="00806A00" w:rsidRDefault="00806A00" w:rsidP="00237FD4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>作完運算後再轉換成天數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  <w:r w:rsidR="001251B0">
        <w:rPr>
          <w:rFonts w:hint="eastAsia"/>
          <w:sz w:val="24"/>
          <w:szCs w:val="24"/>
        </w:rPr>
        <w:t>圖表有兩種模式：一天和多天，用時間範圍來判斷，所以會先做運算</w:t>
      </w:r>
      <w:r w:rsidR="00237FD4">
        <w:rPr>
          <w:sz w:val="24"/>
          <w:szCs w:val="24"/>
        </w:rPr>
        <w:br/>
      </w:r>
      <w:r w:rsidR="00237FD4">
        <w:rPr>
          <w:noProof/>
          <w:sz w:val="24"/>
          <w:szCs w:val="24"/>
        </w:rPr>
        <w:drawing>
          <wp:inline distT="0" distB="0" distL="0" distR="0" wp14:anchorId="6F2E303D" wp14:editId="59FD829A">
            <wp:extent cx="4766489" cy="819150"/>
            <wp:effectExtent l="0" t="0" r="0" b="0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070ACE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338" cy="8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1B0">
        <w:rPr>
          <w:sz w:val="24"/>
          <w:szCs w:val="24"/>
        </w:rPr>
        <w:br/>
      </w:r>
      <w:r w:rsidR="00237FD4">
        <w:rPr>
          <w:color w:val="276E8B" w:themeColor="accent1" w:themeShade="BF"/>
          <w:sz w:val="24"/>
          <w:szCs w:val="24"/>
        </w:rPr>
        <w:br/>
      </w:r>
      <w:r w:rsidR="001251B0" w:rsidRPr="001251B0">
        <w:rPr>
          <w:rFonts w:hint="eastAsia"/>
          <w:color w:val="276E8B" w:themeColor="accent1" w:themeShade="BF"/>
          <w:sz w:val="24"/>
          <w:szCs w:val="24"/>
        </w:rPr>
        <w:t>一天</w:t>
      </w:r>
      <w:r w:rsidR="00237FD4">
        <w:rPr>
          <w:rFonts w:hint="eastAsia"/>
          <w:color w:val="276E8B" w:themeColor="accent1" w:themeShade="BF"/>
          <w:sz w:val="24"/>
          <w:szCs w:val="24"/>
        </w:rPr>
        <w:t>(</w:t>
      </w:r>
      <w:proofErr w:type="spellStart"/>
      <w:r w:rsidR="00237FD4">
        <w:rPr>
          <w:color w:val="276E8B" w:themeColor="accent1" w:themeShade="BF"/>
          <w:sz w:val="24"/>
          <w:szCs w:val="24"/>
        </w:rPr>
        <w:t>tmp_range</w:t>
      </w:r>
      <w:proofErr w:type="spellEnd"/>
      <w:r w:rsidR="00237FD4">
        <w:rPr>
          <w:color w:val="276E8B" w:themeColor="accent1" w:themeShade="BF"/>
          <w:sz w:val="24"/>
          <w:szCs w:val="24"/>
        </w:rPr>
        <w:t>==0</w:t>
      </w:r>
      <w:r w:rsidR="00237FD4">
        <w:rPr>
          <w:rFonts w:hint="eastAsia"/>
          <w:color w:val="276E8B" w:themeColor="accent1" w:themeShade="BF"/>
          <w:sz w:val="24"/>
          <w:szCs w:val="24"/>
        </w:rPr>
        <w:t xml:space="preserve">) </w:t>
      </w:r>
      <w:proofErr w:type="gramStart"/>
      <w:r w:rsidR="00237FD4">
        <w:rPr>
          <w:color w:val="276E8B" w:themeColor="accent1" w:themeShade="BF"/>
          <w:sz w:val="24"/>
          <w:szCs w:val="24"/>
        </w:rPr>
        <w:t>–</w:t>
      </w:r>
      <w:proofErr w:type="gramEnd"/>
      <w:r w:rsidR="00237FD4">
        <w:rPr>
          <w:color w:val="276E8B" w:themeColor="accent1" w:themeShade="BF"/>
          <w:sz w:val="24"/>
          <w:szCs w:val="24"/>
        </w:rPr>
        <w:t xml:space="preserve"> </w:t>
      </w:r>
      <w:r w:rsidR="00237FD4">
        <w:rPr>
          <w:rFonts w:hint="eastAsia"/>
          <w:color w:val="276E8B" w:themeColor="accent1" w:themeShade="BF"/>
          <w:sz w:val="24"/>
          <w:szCs w:val="24"/>
        </w:rPr>
        <w:t>將資料每一小時做一次平均</w:t>
      </w:r>
      <w:r w:rsidR="001251B0">
        <w:rPr>
          <w:sz w:val="24"/>
          <w:szCs w:val="24"/>
        </w:rPr>
        <w:br/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884441" wp14:editId="1FAF6A8D">
                <wp:simplePos x="0" y="0"/>
                <wp:positionH relativeFrom="column">
                  <wp:posOffset>1217428</wp:posOffset>
                </wp:positionH>
                <wp:positionV relativeFrom="paragraph">
                  <wp:posOffset>3104707</wp:posOffset>
                </wp:positionV>
                <wp:extent cx="2211572" cy="361507"/>
                <wp:effectExtent l="0" t="0" r="17780" b="19685"/>
                <wp:wrapNone/>
                <wp:docPr id="263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572" cy="3615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081D7" id="矩形 263" o:spid="_x0000_s1026" style="position:absolute;margin-left:95.85pt;margin-top:244.45pt;width:174.15pt;height:28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" filled="f" strokecolor="#7fc0db [1940]" strokeweight="1.5pt"/>
            </w:pict>
          </mc:Fallback>
        </mc:AlternateContent>
      </w:r>
      <w:r w:rsidR="00FC1C4F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7975D4B" wp14:editId="74E2D751">
                <wp:simplePos x="0" y="0"/>
                <wp:positionH relativeFrom="column">
                  <wp:posOffset>4736531</wp:posOffset>
                </wp:positionH>
                <wp:positionV relativeFrom="paragraph">
                  <wp:posOffset>1690282</wp:posOffset>
                </wp:positionV>
                <wp:extent cx="1253490" cy="627321"/>
                <wp:effectExtent l="590550" t="0" r="22860" b="287655"/>
                <wp:wrapNone/>
                <wp:docPr id="262" name="直線圖說文字 2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627321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143290"/>
                            <a:gd name="adj6" fmla="val -4679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FC1C4F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判斷是否為同一小時內的資料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5D4B" id="直線圖說文字 2 262" o:spid="_x0000_s1102" type="#_x0000_t48" style="position:absolute;left:0;text-align:left;margin-left:372.95pt;margin-top:133.1pt;width:98.7pt;height:49.4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" adj="-10109,30951,-4175,3901,-63" fillcolor="white [3212]" strokecolor="#7fc0db [1940]" strokeweight="1pt">
                <v:fill opacity="59624f"/>
                <v:textbox>
                  <w:txbxContent>
                    <w:p w:rsidR="00806A00" w:rsidRDefault="00806A00" w:rsidP="00FC1C4F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判斷是否為同一小時內的資料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C1C4F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D6B2CCC" wp14:editId="53A25704">
                <wp:simplePos x="0" y="0"/>
                <wp:positionH relativeFrom="column">
                  <wp:posOffset>1217428</wp:posOffset>
                </wp:positionH>
                <wp:positionV relativeFrom="paragraph">
                  <wp:posOffset>2594344</wp:posOffset>
                </wp:positionV>
                <wp:extent cx="4369981" cy="180693"/>
                <wp:effectExtent l="0" t="0" r="12065" b="10160"/>
                <wp:wrapNone/>
                <wp:docPr id="261" name="矩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9981" cy="180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B30615" id="矩形 261" o:spid="_x0000_s1026" style="position:absolute;margin-left:95.85pt;margin-top:204.3pt;width:344.1pt;height:14.2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" filled="f" strokecolor="#7fc0db [1940]" strokeweight="1.5pt"/>
            </w:pict>
          </mc:Fallback>
        </mc:AlternateContent>
      </w:r>
      <w:r w:rsidR="00237FD4">
        <w:rPr>
          <w:noProof/>
          <w:sz w:val="24"/>
          <w:szCs w:val="24"/>
        </w:rPr>
        <w:drawing>
          <wp:inline distT="0" distB="0" distL="0" distR="0" wp14:anchorId="15F1042E" wp14:editId="5A3A1660">
            <wp:extent cx="5486400" cy="2908300"/>
            <wp:effectExtent l="0" t="0" r="0" b="6350"/>
            <wp:docPr id="258" name="圖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0704D24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FD4">
        <w:rPr>
          <w:color w:val="276E8B" w:themeColor="accent1" w:themeShade="BF"/>
          <w:sz w:val="24"/>
          <w:szCs w:val="24"/>
        </w:rPr>
        <w:br/>
      </w:r>
      <w:r w:rsidR="00237FD4">
        <w:rPr>
          <w:rFonts w:hint="eastAsia"/>
          <w:color w:val="276E8B" w:themeColor="accent1" w:themeShade="BF"/>
          <w:sz w:val="24"/>
          <w:szCs w:val="24"/>
        </w:rPr>
        <w:t>多天(</w:t>
      </w:r>
      <w:proofErr w:type="spellStart"/>
      <w:r w:rsidR="00237FD4">
        <w:rPr>
          <w:rFonts w:hint="eastAsia"/>
          <w:color w:val="276E8B" w:themeColor="accent1" w:themeShade="BF"/>
          <w:sz w:val="24"/>
          <w:szCs w:val="24"/>
        </w:rPr>
        <w:t>tmp_range</w:t>
      </w:r>
      <w:proofErr w:type="spellEnd"/>
      <w:r w:rsidR="00237FD4">
        <w:rPr>
          <w:rFonts w:hint="eastAsia"/>
          <w:color w:val="276E8B" w:themeColor="accent1" w:themeShade="BF"/>
          <w:sz w:val="24"/>
          <w:szCs w:val="24"/>
        </w:rPr>
        <w:t xml:space="preserve">&gt;0) </w:t>
      </w:r>
      <w:proofErr w:type="gramStart"/>
      <w:r w:rsidR="00237FD4">
        <w:rPr>
          <w:color w:val="276E8B" w:themeColor="accent1" w:themeShade="BF"/>
          <w:sz w:val="24"/>
          <w:szCs w:val="24"/>
        </w:rPr>
        <w:t>–</w:t>
      </w:r>
      <w:proofErr w:type="gramEnd"/>
      <w:r w:rsidR="00237FD4">
        <w:rPr>
          <w:rFonts w:hint="eastAsia"/>
          <w:color w:val="276E8B" w:themeColor="accent1" w:themeShade="BF"/>
          <w:sz w:val="24"/>
          <w:szCs w:val="24"/>
        </w:rPr>
        <w:t xml:space="preserve"> 將資料用天當單位作平均</w:t>
      </w:r>
      <w:r w:rsidR="00237FD4">
        <w:rPr>
          <w:color w:val="276E8B" w:themeColor="accent1" w:themeShade="BF"/>
          <w:sz w:val="24"/>
          <w:szCs w:val="24"/>
        </w:rPr>
        <w:br/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1794D86" wp14:editId="259FCFB2">
                <wp:simplePos x="0" y="0"/>
                <wp:positionH relativeFrom="column">
                  <wp:posOffset>-621665</wp:posOffset>
                </wp:positionH>
                <wp:positionV relativeFrom="paragraph">
                  <wp:posOffset>6007145</wp:posOffset>
                </wp:positionV>
                <wp:extent cx="1201420" cy="967105"/>
                <wp:effectExtent l="0" t="0" r="646430" b="23495"/>
                <wp:wrapNone/>
                <wp:docPr id="264" name="直線圖說文字 2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01420" cy="96710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038"/>
                            <a:gd name="adj6" fmla="val -5196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24102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將同一小時內的資料作平均</w:t>
                            </w:r>
                            <w:r>
                              <w:t>，並且</w:t>
                            </w:r>
                            <w:r>
                              <w:rPr>
                                <w:rFonts w:hint="eastAsia"/>
                              </w:rPr>
                              <w:t>存進陣列中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4D86" id="直線圖說文字 2 264" o:spid="_x0000_s1103" type="#_x0000_t48" style="position:absolute;left:0;text-align:left;margin-left:-48.95pt;margin-top:473pt;width:94.6pt;height:76.1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" adj="-11225,11240,-4175,3901,-63" fillcolor="white [3212]" strokecolor="#7fc0db [1940]" strokeweight="1pt">
                <v:fill opacity="59624f"/>
                <v:textbox>
                  <w:txbxContent>
                    <w:p w:rsidR="00806A00" w:rsidRDefault="00806A00" w:rsidP="00224102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將同一小時內的資料作平均</w:t>
                      </w:r>
                      <w:r>
                        <w:t>，並且</w:t>
                      </w:r>
                      <w:r>
                        <w:rPr>
                          <w:rFonts w:hint="eastAsia"/>
                        </w:rPr>
                        <w:t>存進陣列中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EEF941D" wp14:editId="48120792">
                <wp:simplePos x="0" y="0"/>
                <wp:positionH relativeFrom="column">
                  <wp:posOffset>1217428</wp:posOffset>
                </wp:positionH>
                <wp:positionV relativeFrom="paragraph">
                  <wp:posOffset>6368902</wp:posOffset>
                </wp:positionV>
                <wp:extent cx="1084521" cy="361507"/>
                <wp:effectExtent l="0" t="0" r="20955" b="19685"/>
                <wp:wrapNone/>
                <wp:docPr id="269" name="矩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3615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B69C1" id="矩形 269" o:spid="_x0000_s1026" style="position:absolute;margin-left:95.85pt;margin-top:501.5pt;width:85.4pt;height:28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" filled="f" strokecolor="#7fc0db [1940]" strokeweight="1.5pt"/>
            </w:pict>
          </mc:Fallback>
        </mc:AlternateContent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B944FA" wp14:editId="3C981BF6">
                <wp:simplePos x="0" y="0"/>
                <wp:positionH relativeFrom="column">
                  <wp:posOffset>4524153</wp:posOffset>
                </wp:positionH>
                <wp:positionV relativeFrom="paragraph">
                  <wp:posOffset>5103628</wp:posOffset>
                </wp:positionV>
                <wp:extent cx="1253490" cy="626745"/>
                <wp:effectExtent l="495300" t="0" r="22860" b="135255"/>
                <wp:wrapNone/>
                <wp:docPr id="266" name="直線圖說文字 2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626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117843"/>
                            <a:gd name="adj6" fmla="val -3916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24102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判斷是否為同一天內的資料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944FA" id="直線圖說文字 2 266" o:spid="_x0000_s1104" type="#_x0000_t48" style="position:absolute;left:0;text-align:left;margin-left:356.25pt;margin-top:401.85pt;width:98.7pt;height:49.3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" adj="-8459,25454,-4175,3901,-63" fillcolor="white [3212]" strokecolor="#7fc0db [1940]" strokeweight="1pt">
                <v:fill opacity="59624f"/>
                <v:textbox>
                  <w:txbxContent>
                    <w:p w:rsidR="00806A00" w:rsidRDefault="00806A00" w:rsidP="00224102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判斷是否為同一天內的資料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7590FF" wp14:editId="63485E4D">
                <wp:simplePos x="0" y="0"/>
                <wp:positionH relativeFrom="column">
                  <wp:posOffset>1217428</wp:posOffset>
                </wp:positionH>
                <wp:positionV relativeFrom="paragraph">
                  <wp:posOffset>5858540</wp:posOffset>
                </wp:positionV>
                <wp:extent cx="3391786" cy="159488"/>
                <wp:effectExtent l="0" t="0" r="18415" b="12065"/>
                <wp:wrapNone/>
                <wp:docPr id="265" name="矩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786" cy="1594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9C4F3" id="矩形 265" o:spid="_x0000_s1026" style="position:absolute;margin-left:95.85pt;margin-top:461.3pt;width:267.05pt;height:12.5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" filled="f" strokecolor="#7fc0db [1940]" strokeweight="1.5pt"/>
            </w:pict>
          </mc:Fallback>
        </mc:AlternateContent>
      </w:r>
      <w:r w:rsidR="00237FD4">
        <w:rPr>
          <w:noProof/>
          <w:sz w:val="24"/>
          <w:szCs w:val="24"/>
        </w:rPr>
        <w:drawing>
          <wp:inline distT="0" distB="0" distL="0" distR="0" wp14:anchorId="6A569DBE" wp14:editId="17EE5FD6">
            <wp:extent cx="4444410" cy="3205222"/>
            <wp:effectExtent l="0" t="0" r="0" b="0"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070EC41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636" cy="32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102">
        <w:rPr>
          <w:color w:val="276E8B" w:themeColor="accent1" w:themeShade="BF"/>
          <w:sz w:val="24"/>
          <w:szCs w:val="24"/>
        </w:rPr>
        <w:br/>
      </w:r>
      <w:r w:rsidR="00331983">
        <w:rPr>
          <w:rFonts w:hint="eastAsia"/>
          <w:sz w:val="24"/>
          <w:szCs w:val="24"/>
        </w:rPr>
        <w:lastRenderedPageBreak/>
        <w:t>圖表設定</w:t>
      </w:r>
      <w:r w:rsidR="00224102">
        <w:rPr>
          <w:color w:val="276E8B" w:themeColor="accent1" w:themeShade="BF"/>
          <w:sz w:val="24"/>
          <w:szCs w:val="24"/>
        </w:rPr>
        <w:br/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4F7602E" wp14:editId="0131A573">
                <wp:simplePos x="0" y="0"/>
                <wp:positionH relativeFrom="column">
                  <wp:posOffset>2752725</wp:posOffset>
                </wp:positionH>
                <wp:positionV relativeFrom="paragraph">
                  <wp:posOffset>2181225</wp:posOffset>
                </wp:positionV>
                <wp:extent cx="935355" cy="440690"/>
                <wp:effectExtent l="342900" t="0" r="17145" b="16510"/>
                <wp:wrapNone/>
                <wp:docPr id="281" name="直線圖說文字 2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4406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676DD">
                            <w:pPr>
                              <w:spacing w:line="240" w:lineRule="auto"/>
                            </w:pPr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軸：時間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7602E" id="直線圖說文字 2 281" o:spid="_x0000_s1105" type="#_x0000_t48" style="position:absolute;left:0;text-align:left;margin-left:216.75pt;margin-top:171.75pt;width:73.65pt;height:34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7676DD">
                      <w:pPr>
                        <w:spacing w:line="240" w:lineRule="auto"/>
                      </w:pPr>
                      <w:r>
                        <w:t>X</w:t>
                      </w:r>
                      <w:r>
                        <w:rPr>
                          <w:rFonts w:hint="eastAsia"/>
                        </w:rPr>
                        <w:t>軸：時間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676DD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2C3F5E7" wp14:editId="32BD516C">
                <wp:simplePos x="0" y="0"/>
                <wp:positionH relativeFrom="column">
                  <wp:posOffset>2503568</wp:posOffset>
                </wp:positionH>
                <wp:positionV relativeFrom="paragraph">
                  <wp:posOffset>5932805</wp:posOffset>
                </wp:positionV>
                <wp:extent cx="1403113" cy="424815"/>
                <wp:effectExtent l="514350" t="0" r="26035" b="13335"/>
                <wp:wrapNone/>
                <wp:docPr id="284" name="直線圖說文字 2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113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676DD">
                            <w:pPr>
                              <w:spacing w:line="240" w:lineRule="auto"/>
                            </w:pPr>
                            <w:r>
                              <w:t>y</w:t>
                            </w:r>
                            <w:r>
                              <w:rPr>
                                <w:rFonts w:hint="eastAsia"/>
                              </w:rPr>
                              <w:t>軸：瓦斯剩餘重量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3F5E7" id="直線圖說文字 2 284" o:spid="_x0000_s1106" type="#_x0000_t48" style="position:absolute;left:0;text-align:left;margin-left:197.15pt;margin-top:467.15pt;width:110.5pt;height:33.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7676DD">
                      <w:pPr>
                        <w:spacing w:line="240" w:lineRule="auto"/>
                      </w:pPr>
                      <w:r>
                        <w:t>y</w:t>
                      </w:r>
                      <w:r>
                        <w:rPr>
                          <w:rFonts w:hint="eastAsia"/>
                        </w:rPr>
                        <w:t>軸：瓦斯剩餘重量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676DD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E9600D" wp14:editId="4B168599">
                <wp:simplePos x="0" y="0"/>
                <wp:positionH relativeFrom="column">
                  <wp:posOffset>2506345</wp:posOffset>
                </wp:positionH>
                <wp:positionV relativeFrom="paragraph">
                  <wp:posOffset>4351817</wp:posOffset>
                </wp:positionV>
                <wp:extent cx="1179904" cy="424815"/>
                <wp:effectExtent l="438150" t="0" r="20320" b="13335"/>
                <wp:wrapNone/>
                <wp:docPr id="283" name="直線圖說文字 2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04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676D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x軸和y軸反轉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9600D" id="直線圖說文字 2 283" o:spid="_x0000_s1107" type="#_x0000_t48" style="position:absolute;left:0;text-align:left;margin-left:197.35pt;margin-top:342.65pt;width:92.9pt;height:33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7676D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x軸和y軸反轉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676DD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A10253C" wp14:editId="187142CB">
                <wp:simplePos x="0" y="0"/>
                <wp:positionH relativeFrom="column">
                  <wp:posOffset>2099930</wp:posOffset>
                </wp:positionH>
                <wp:positionV relativeFrom="paragraph">
                  <wp:posOffset>2732567</wp:posOffset>
                </wp:positionV>
                <wp:extent cx="1179904" cy="424815"/>
                <wp:effectExtent l="438150" t="0" r="20320" b="13335"/>
                <wp:wrapNone/>
                <wp:docPr id="282" name="直線圖說文字 2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04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7676D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y軸最小值設為0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0253C" id="直線圖說文字 2 282" o:spid="_x0000_s1108" type="#_x0000_t48" style="position:absolute;left:0;text-align:left;margin-left:165.35pt;margin-top:215.15pt;width:92.9pt;height:33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7676D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y軸最小值設為0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6F0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08100BA" wp14:editId="0005C1CE">
                <wp:simplePos x="0" y="0"/>
                <wp:positionH relativeFrom="column">
                  <wp:posOffset>4045585</wp:posOffset>
                </wp:positionH>
                <wp:positionV relativeFrom="paragraph">
                  <wp:posOffset>861134</wp:posOffset>
                </wp:positionV>
                <wp:extent cx="1605517" cy="871870"/>
                <wp:effectExtent l="590550" t="0" r="13970" b="23495"/>
                <wp:wrapNone/>
                <wp:docPr id="280" name="直線圖說文字 2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517" cy="87187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896F09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設定圖表標題，還有設定樣式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100BA" id="直線圖說文字 2 280" o:spid="_x0000_s1109" type="#_x0000_t48" style="position:absolute;left:0;text-align:left;margin-left:318.55pt;margin-top:67.8pt;width:126.4pt;height:68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896F09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設定圖表標題，還有設定樣式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6F09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3714AC" wp14:editId="6D20DA81">
                <wp:simplePos x="0" y="0"/>
                <wp:positionH relativeFrom="column">
                  <wp:posOffset>2344479</wp:posOffset>
                </wp:positionH>
                <wp:positionV relativeFrom="paragraph">
                  <wp:posOffset>648586</wp:posOffset>
                </wp:positionV>
                <wp:extent cx="935355" cy="424815"/>
                <wp:effectExtent l="342900" t="0" r="17145" b="13335"/>
                <wp:wrapNone/>
                <wp:docPr id="279" name="直線圖說文字 2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896F09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設為柱狀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14AC" id="直線圖說文字 2 279" o:spid="_x0000_s1110" type="#_x0000_t48" style="position:absolute;left:0;text-align:left;margin-left:184.6pt;margin-top:51.05pt;width:73.65pt;height:33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" adj="-7797,11373,-4175,3901,-63" fillcolor="white [3212]" strokecolor="#7fc0db [1940]" strokeweight="1pt">
                <v:fill opacity="59624f"/>
                <v:textbox>
                  <w:txbxContent>
                    <w:p w:rsidR="00806A00" w:rsidRDefault="00806A00" w:rsidP="00896F09">
                      <w:pPr>
                        <w:spacing w:line="240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設為柱狀</w:t>
                      </w:r>
                      <w:proofErr w:type="gramEnd"/>
                      <w:r>
                        <w:rPr>
                          <w:rFonts w:hint="eastAsia"/>
                        </w:rPr>
                        <w:t>圖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6F09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5D4DA4" wp14:editId="6D785AE0">
                <wp:simplePos x="0" y="0"/>
                <wp:positionH relativeFrom="column">
                  <wp:posOffset>951615</wp:posOffset>
                </wp:positionH>
                <wp:positionV relativeFrom="paragraph">
                  <wp:posOffset>1329070</wp:posOffset>
                </wp:positionV>
                <wp:extent cx="3200400" cy="754380"/>
                <wp:effectExtent l="0" t="0" r="19050" b="26670"/>
                <wp:wrapNone/>
                <wp:docPr id="273" name="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754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9532D" id="矩形 273" o:spid="_x0000_s1026" style="position:absolute;margin-left:74.95pt;margin-top:104.65pt;width:252pt;height:59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D747D4E" wp14:editId="38F7F353">
                <wp:simplePos x="0" y="0"/>
                <wp:positionH relativeFrom="column">
                  <wp:posOffset>951615</wp:posOffset>
                </wp:positionH>
                <wp:positionV relativeFrom="paragraph">
                  <wp:posOffset>6209414</wp:posOffset>
                </wp:positionV>
                <wp:extent cx="1148316" cy="212651"/>
                <wp:effectExtent l="0" t="0" r="13970" b="16510"/>
                <wp:wrapNone/>
                <wp:docPr id="278" name="矩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16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82B8A" id="矩形 278" o:spid="_x0000_s1026" style="position:absolute;margin-left:74.95pt;margin-top:488.95pt;width:90.4pt;height:16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3E96C3" wp14:editId="4B2A87FD">
                <wp:simplePos x="0" y="0"/>
                <wp:positionH relativeFrom="column">
                  <wp:posOffset>951614</wp:posOffset>
                </wp:positionH>
                <wp:positionV relativeFrom="paragraph">
                  <wp:posOffset>4572000</wp:posOffset>
                </wp:positionV>
                <wp:extent cx="1329070" cy="212651"/>
                <wp:effectExtent l="0" t="0" r="23495" b="16510"/>
                <wp:wrapNone/>
                <wp:docPr id="277" name="矩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70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BA270" id="矩形 277" o:spid="_x0000_s1026" style="position:absolute;margin-left:74.95pt;margin-top:5in;width:104.65pt;height:16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9AFC3E3" wp14:editId="26FAA02D">
                <wp:simplePos x="0" y="0"/>
                <wp:positionH relativeFrom="column">
                  <wp:posOffset>951319</wp:posOffset>
                </wp:positionH>
                <wp:positionV relativeFrom="paragraph">
                  <wp:posOffset>2944673</wp:posOffset>
                </wp:positionV>
                <wp:extent cx="1041991" cy="212651"/>
                <wp:effectExtent l="0" t="0" r="25400" b="16510"/>
                <wp:wrapNone/>
                <wp:docPr id="276" name="矩形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BD686" id="矩形 276" o:spid="_x0000_s1026" style="position:absolute;margin-left:74.9pt;margin-top:231.85pt;width:82.05pt;height:16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DFA779" wp14:editId="5A28D7F3">
                <wp:simplePos x="0" y="0"/>
                <wp:positionH relativeFrom="column">
                  <wp:posOffset>951613</wp:posOffset>
                </wp:positionH>
                <wp:positionV relativeFrom="paragraph">
                  <wp:posOffset>2413591</wp:posOffset>
                </wp:positionV>
                <wp:extent cx="1509823" cy="212651"/>
                <wp:effectExtent l="0" t="0" r="14605" b="16510"/>
                <wp:wrapNone/>
                <wp:docPr id="275" name="矩形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B6774" id="矩形 275" o:spid="_x0000_s1026" style="position:absolute;margin-left:74.95pt;margin-top:190.05pt;width:118.9pt;height:16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348C039" wp14:editId="59031376">
                <wp:simplePos x="0" y="0"/>
                <wp:positionH relativeFrom="column">
                  <wp:posOffset>951614</wp:posOffset>
                </wp:positionH>
                <wp:positionV relativeFrom="paragraph">
                  <wp:posOffset>786809</wp:posOffset>
                </wp:positionV>
                <wp:extent cx="1041991" cy="212651"/>
                <wp:effectExtent l="0" t="0" r="25400" b="16510"/>
                <wp:wrapNone/>
                <wp:docPr id="274" name="矩形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3075D" id="矩形 274" o:spid="_x0000_s1026" style="position:absolute;margin-left:74.95pt;margin-top:61.95pt;width:82.05pt;height:16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" filled="f" strokecolor="#7fc0db [1940]" strokeweight="1.5pt"/>
            </w:pict>
          </mc:Fallback>
        </mc:AlternateContent>
      </w:r>
      <w:r w:rsidR="00241A30">
        <w:rPr>
          <w:noProof/>
          <w:sz w:val="24"/>
          <w:szCs w:val="24"/>
        </w:rPr>
        <w:drawing>
          <wp:inline distT="0" distB="0" distL="0" distR="0" wp14:anchorId="791C4397" wp14:editId="4C59E8B2">
            <wp:extent cx="3943900" cy="7287642"/>
            <wp:effectExtent l="0" t="0" r="0" b="8890"/>
            <wp:docPr id="271" name="圖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070976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F37044" w:rsidRDefault="00580656" w:rsidP="00CE2320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</w:p>
    <w:p w:rsidR="00580656" w:rsidRPr="00411827" w:rsidRDefault="009A6D2C" w:rsidP="00411827">
      <w:pPr>
        <w:pStyle w:val="a0"/>
        <w:spacing w:line="240" w:lineRule="auto"/>
        <w:ind w:left="216" w:hanging="216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C500367" wp14:editId="049F6641">
                <wp:simplePos x="0" y="0"/>
                <wp:positionH relativeFrom="margin">
                  <wp:posOffset>2600864</wp:posOffset>
                </wp:positionH>
                <wp:positionV relativeFrom="paragraph">
                  <wp:posOffset>5555411</wp:posOffset>
                </wp:positionV>
                <wp:extent cx="991870" cy="629285"/>
                <wp:effectExtent l="381000" t="0" r="17780" b="18415"/>
                <wp:wrapNone/>
                <wp:docPr id="53" name="直線圖說文字 2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62928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2821"/>
                            <a:gd name="adj6" fmla="val -3772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9A6D2C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一天：小時當單位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0367" id="直線圖說文字 2 53" o:spid="_x0000_s1111" type="#_x0000_t48" style="position:absolute;left:0;text-align:left;margin-left:204.8pt;margin-top:437.45pt;width:78.1pt;height:49.5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" adj="-8148,7089,-4344,4224,-63" fillcolor="white [3212]" strokecolor="#7fc0db [1940]" strokeweight="1pt">
                <v:fill opacity="59624f"/>
                <v:textbox>
                  <w:txbxContent>
                    <w:p w:rsidR="00806A00" w:rsidRDefault="00806A00" w:rsidP="009A6D2C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一天：小時當單位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A85ABF" wp14:editId="6EAE3DF5">
                <wp:simplePos x="0" y="0"/>
                <wp:positionH relativeFrom="column">
                  <wp:posOffset>2005642</wp:posOffset>
                </wp:positionH>
                <wp:positionV relativeFrom="paragraph">
                  <wp:posOffset>6849374</wp:posOffset>
                </wp:positionV>
                <wp:extent cx="1028700" cy="629728"/>
                <wp:effectExtent l="0" t="0" r="381000" b="18415"/>
                <wp:wrapNone/>
                <wp:docPr id="52" name="直線圖說文字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8700" cy="629728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4192"/>
                            <a:gd name="adj6" fmla="val -3424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9A6D2C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多天：一天當單位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5ABF" id="直線圖說文字 2 52" o:spid="_x0000_s1112" type="#_x0000_t48" style="position:absolute;left:0;text-align:left;margin-left:157.9pt;margin-top:539.3pt;width:81pt;height:49.6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" adj="-7396,7385,-4344,4224,-63" fillcolor="white [3212]" strokecolor="#7fc0db [1940]" strokeweight="1pt">
                <v:fill opacity="59624f"/>
                <v:textbox>
                  <w:txbxContent>
                    <w:p w:rsidR="00806A00" w:rsidRDefault="00806A00" w:rsidP="009A6D2C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多天：一天當單位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BBBD8A0" wp14:editId="50724C1D">
                <wp:simplePos x="0" y="0"/>
                <wp:positionH relativeFrom="column">
                  <wp:posOffset>1017007</wp:posOffset>
                </wp:positionH>
                <wp:positionV relativeFrom="paragraph">
                  <wp:posOffset>533400</wp:posOffset>
                </wp:positionV>
                <wp:extent cx="1028700" cy="619125"/>
                <wp:effectExtent l="0" t="0" r="381000" b="28575"/>
                <wp:wrapNone/>
                <wp:docPr id="39" name="直線圖說文字 2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8700" cy="6191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4192"/>
                            <a:gd name="adj6" fmla="val -3424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5498B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按下選單顯示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datepickers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BD8A0" id="直線圖說文字 2 39" o:spid="_x0000_s1113" type="#_x0000_t48" style="position:absolute;left:0;text-align:left;margin-left:80.1pt;margin-top:42pt;width:81pt;height:48.7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" adj="-7396,7385,-4344,4224,-63" fillcolor="white [3212]" strokecolor="#7fc0db [1940]" strokeweight="1pt">
                <v:fill opacity="59624f"/>
                <v:textbox>
                  <w:txbxContent>
                    <w:p w:rsidR="00806A00" w:rsidRDefault="00806A00" w:rsidP="0015498B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按下選單顯示</w:t>
                      </w:r>
                      <w:proofErr w:type="spellStart"/>
                      <w:r>
                        <w:rPr>
                          <w:rFonts w:hint="eastAsia"/>
                        </w:rPr>
                        <w:t>datepickers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4BDED425" wp14:editId="3E7D6097">
                <wp:simplePos x="0" y="0"/>
                <wp:positionH relativeFrom="column">
                  <wp:posOffset>3265098</wp:posOffset>
                </wp:positionH>
                <wp:positionV relativeFrom="paragraph">
                  <wp:posOffset>4865298</wp:posOffset>
                </wp:positionV>
                <wp:extent cx="2177415" cy="3234690"/>
                <wp:effectExtent l="19050" t="19050" r="13335" b="22860"/>
                <wp:wrapNone/>
                <wp:docPr id="51" name="群組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7415" cy="3234690"/>
                          <a:chOff x="0" y="0"/>
                          <a:chExt cx="2177415" cy="3234690"/>
                        </a:xfrm>
                      </wpg:grpSpPr>
                      <pic:pic xmlns:pic="http://schemas.openxmlformats.org/drawingml/2006/picture">
                        <pic:nvPicPr>
                          <pic:cNvPr id="45" name="圖片 45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415" cy="32346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49" name="矩形 49"/>
                        <wps:cNvSpPr/>
                        <wps:spPr>
                          <a:xfrm>
                            <a:off x="8627" y="3079630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319842" y="3079630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4E613C" id="群組 51" o:spid="_x0000_s1026" style="position:absolute;margin-left:257.1pt;margin-top:383.1pt;width:171.45pt;height:254.7pt;z-index:251809792" coordsize="21774,32346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">
                <v:shape id="圖片 45" o:spid="_x0000_s1027" type="#_x0000_t75" style="position:absolute;width:21774;height:32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QYTzEAAAA2wAAAA8AAABkcnMvZG93bnJldi54bWxEj0FrwkAUhO8F/8PyCl6KbiqNaHQTpFgo&#10;vSXqwdtj95mEZt+G7Krx33cLhR6HmfmG2Raj7cSNBt86VvA6T0AQa2darhUcDx+zFQgfkA12jknB&#10;gzwU+eRpi5lxdy7pVoVaRAj7DBU0IfSZlF43ZNHPXU8cvYsbLIYoh1qaAe8Rbju5SJKltNhyXGiw&#10;p/eG9Hd1tQpevpy15+pYrsp1+kh1v9enU6LU9HncbUAEGsN/+K/9aRS8pfD7Jf4Amf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QYTzEAAAA2wAAAA8AAAAAAAAAAAAAAAAA&#10;nwIAAGRycy9kb3ducmV2LnhtbFBLBQYAAAAABAAEAPcAAACQAwAAAAA=&#10;" stroked="t" strokecolor="#276e8b [2404]">
                  <v:imagedata r:id="rId80" o:title=""/>
                  <v:path arrowok="t"/>
                </v:shape>
                <v:rect id="矩形 49" o:spid="_x0000_s1028" style="position:absolute;left:86;top:30796;width:7418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Gk4sUA&#10;AADbAAAADwAAAGRycy9kb3ducmV2LnhtbESPQWsCMRSE7wX/Q3gFL6Vm6xZpt0axguClh6qUHh+b&#10;101w87Js4u7qr28EweMwM98w8+XgatFRG6xnBS+TDARx6bXlSsFhv3l+AxEissbaMyk4U4DlYvQw&#10;x0L7nr+p28VKJAiHAhWYGJtCylAachgmviFO3p9vHcYk20rqFvsEd7WcZtlMOrScFgw2tDZUHncn&#10;p+DrnOfb7ik/9gebV/Yifz9/jFdq/DisPkBEGuI9fGtvtYLXd7h+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aTixQAAANsAAAAPAAAAAAAAAAAAAAAAAJgCAABkcnMv&#10;ZG93bnJldi54bWxQSwUGAAAAAAQABAD1AAAAigMAAAAA&#10;" fillcolor="white [3212]" stroked="f" strokeweight="1pt"/>
                <v:rect id="矩形 50" o:spid="_x0000_s1029" style="position:absolute;left:13198;top:30796;width:7419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KbosIA&#10;AADbAAAADwAAAGRycy9kb3ducmV2LnhtbERPTWvCMBi+C/6H8A52EU1dUUY1ig4GXnbwA9nxpXnX&#10;BJs3pcnaul+/HASPD8/3eju4WnTUButZwXyWgSAuvbZcKbicP6fvIEJE1lh7JgV3CrDdjEdrLLTv&#10;+UjdKVYihXAoUIGJsSmkDKUhh2HmG+LE/fjWYUywraRusU/hrpZvWbaUDi2nBoMNfRgqb6dfp+Dr&#10;nueHbpLf+ovNK/snv/dX45V6fRl2KxCRhvgUP9wHrWCR1qcv6Q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puiwgAAANsAAAAPAAAAAAAAAAAAAAAAAJgCAABkcnMvZG93&#10;bnJldi54bWxQSwUGAAAAAAQABAD1AAAAhwMAAAAA&#10;" fillcolor="white [3212]" stroked="f" strokeweight="1pt"/>
              </v:group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AEF4FD4" wp14:editId="79D66316">
                <wp:simplePos x="0" y="0"/>
                <wp:positionH relativeFrom="column">
                  <wp:posOffset>202721</wp:posOffset>
                </wp:positionH>
                <wp:positionV relativeFrom="paragraph">
                  <wp:posOffset>4856672</wp:posOffset>
                </wp:positionV>
                <wp:extent cx="2176780" cy="3260725"/>
                <wp:effectExtent l="19050" t="19050" r="13970" b="15875"/>
                <wp:wrapTopAndBottom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780" cy="3260725"/>
                          <a:chOff x="0" y="0"/>
                          <a:chExt cx="2176780" cy="3260725"/>
                        </a:xfrm>
                      </wpg:grpSpPr>
                      <pic:pic xmlns:pic="http://schemas.openxmlformats.org/drawingml/2006/picture">
                        <pic:nvPicPr>
                          <pic:cNvPr id="44" name="圖片 44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780" cy="3260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46" name="矩形 46"/>
                        <wps:cNvSpPr/>
                        <wps:spPr>
                          <a:xfrm>
                            <a:off x="8626" y="3105509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/>
                        <wps:cNvSpPr/>
                        <wps:spPr>
                          <a:xfrm>
                            <a:off x="1285336" y="3105509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416401" id="群組 48" o:spid="_x0000_s1026" style="position:absolute;margin-left:15.95pt;margin-top:382.4pt;width:171.4pt;height:256.75pt;z-index:251804672" coordsize="21767,3260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">
                <v:shape id="圖片 44" o:spid="_x0000_s1027" type="#_x0000_t75" style="position:absolute;width:21767;height:32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KWyXDAAAA2wAAAA8AAABkcnMvZG93bnJldi54bWxEj0FrAjEUhO+C/yE8wZtmFVvqahQRBaG9&#10;qEXw9ty8bpZuXpYk6tZf3xQKHoeZ+YaZL1tbixv5UDlWMBpmIIgLpysuFXwet4M3ECEia6wdk4If&#10;CrBcdDtzzLW7855uh1iKBOGQowITY5NLGQpDFsPQNcTJ+3LeYkzSl1J7vCe4reU4y16lxYrTgsGG&#10;1oaK78PVKsD3yuiXy2M/On7Y6caXJ/04n5Tq99rVDESkNj7D/+2dVjCZwN+X9AP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wpbJcMAAADbAAAADwAAAAAAAAAAAAAAAACf&#10;AgAAZHJzL2Rvd25yZXYueG1sUEsFBgAAAAAEAAQA9wAAAI8DAAAAAA==&#10;" stroked="t" strokecolor="#276e8b [2404]">
                  <v:imagedata r:id="rId82" o:title=""/>
                  <v:path arrowok="t"/>
                </v:shape>
                <v:rect id="矩形 46" o:spid="_x0000_s1028" style="position:absolute;left:86;top:31055;width:7418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4wkMUA&#10;AADbAAAADwAAAGRycy9kb3ducmV2LnhtbESPT2sCMRTE74V+h/AKvZSatVukrEZRQfDSg38Qj4/N&#10;cxPcvCybuLv20zcFocdhZn7DzBaDq0VHbbCeFYxHGQji0mvLlYLjYfP+BSJEZI21Z1JwpwCL+fPT&#10;DAvte95Rt4+VSBAOBSowMTaFlKE05DCMfEOcvItvHcYk20rqFvsEd7X8yLKJdGg5LRhsaG2ovO5v&#10;TsH3Pc+33Vt+7Y82r+yPPK9Oxiv1+jIspyAiDfE//GhvtYLPCfx9S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3jCQxQAAANsAAAAPAAAAAAAAAAAAAAAAAJgCAABkcnMv&#10;ZG93bnJldi54bWxQSwUGAAAAAAQABAD1AAAAigMAAAAA&#10;" fillcolor="white [3212]" stroked="f" strokeweight="1pt"/>
                <v:rect id="矩形 47" o:spid="_x0000_s1029" style="position:absolute;left:12853;top:31055;width:7419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KVC8UA&#10;AADbAAAADwAAAGRycy9kb3ducmV2LnhtbESPQWsCMRSE7wX/Q3gFL6Vm6xZbtkaxguClh6qUHh+b&#10;101w87Js4u7qr28EweMwM98w8+XgatFRG6xnBS+TDARx6bXlSsFhv3l+BxEissbaMyk4U4DlYvQw&#10;x0L7nr+p28VKJAiHAhWYGJtCylAachgmviFO3p9vHcYk20rqFvsEd7WcZtlMOrScFgw2tDZUHncn&#10;p+DrnOfb7ik/9gebV/Yifz9/jFdq/DisPkBEGuI9fGtvtYLXN7h+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pULxQAAANsAAAAPAAAAAAAAAAAAAAAAAJgCAABkcnMv&#10;ZG93bnJldi54bWxQSwUGAAAAAAQABAD1AAAAigMAAAAA&#10;" fillcolor="white [3212]" stroked="f" strokeweight="1pt"/>
                <w10:wrap type="topAndBottom"/>
              </v:group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30A43290" wp14:editId="263483A0">
                <wp:simplePos x="0" y="0"/>
                <wp:positionH relativeFrom="column">
                  <wp:posOffset>211347</wp:posOffset>
                </wp:positionH>
                <wp:positionV relativeFrom="paragraph">
                  <wp:posOffset>577970</wp:posOffset>
                </wp:positionV>
                <wp:extent cx="2466975" cy="3658235"/>
                <wp:effectExtent l="19050" t="19050" r="28575" b="18415"/>
                <wp:wrapTopAndBottom/>
                <wp:docPr id="36" name="群組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3658235"/>
                          <a:chOff x="0" y="0"/>
                          <a:chExt cx="2466975" cy="3658235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658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34" name="矩形 34"/>
                        <wps:cNvSpPr/>
                        <wps:spPr>
                          <a:xfrm>
                            <a:off x="8626" y="3506099"/>
                            <a:ext cx="819150" cy="1435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1543050" y="3487049"/>
                            <a:ext cx="819150" cy="16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E48170" id="群組 36" o:spid="_x0000_s1026" style="position:absolute;margin-left:16.65pt;margin-top:45.5pt;width:194.25pt;height:288.05pt;z-index:251785216" coordsize="24669,3658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">
                <v:shape id="圖片 27" o:spid="_x0000_s1027" type="#_x0000_t75" style="position:absolute;width:24669;height:36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ohvjCAAAA2wAAAA8AAABkcnMvZG93bnJldi54bWxEj0GLwjAUhO+C/yE8wZum9qDSNYorKnsT&#10;61729mjetmWbl9rEtu6vN4LgcZiZb5jVpjeVaKlxpWUFs2kEgjizuuRcwfflMFmCcB5ZY2WZFNzJ&#10;wWY9HKww0bbjM7Wpz0WAsEtQQeF9nUjpsoIMuqmtiYP3axuDPsgml7rBLsBNJeMomkuDJYeFAmva&#10;FZT9pTej4Lj3V3uqL26bdoefz3+6x22bKjUe9dsPEJ56/w6/2l9aQbyA55fwA+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qIb4wgAAANsAAAAPAAAAAAAAAAAAAAAAAJ8C&#10;AABkcnMvZG93bnJldi54bWxQSwUGAAAAAAQABAD3AAAAjgMAAAAA&#10;" stroked="t" strokecolor="#1c6194 [2409]">
                  <v:imagedata r:id="rId84" o:title=""/>
                  <v:path arrowok="t"/>
                </v:shape>
                <v:rect id="矩形 34" o:spid="_x0000_s1028" style="position:absolute;left:86;top:35060;width:8191;height:1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Z4AcUA&#10;AADbAAAADwAAAGRycy9kb3ducmV2LnhtbESPzWrDMBCE74W8g9hALyWRW5UQnCihLRRy6SE/lB4X&#10;a2OJWCtjqbbTp68KgR6HmfmGWW9H34ieuugCa3icFyCIq2Ac1xpOx/fZEkRMyAabwKThShG2m8nd&#10;GksTBt5Tf0i1yBCOJWqwKbWllLGy5DHOQ0ucvXPoPKYsu1qaDocM9418KoqF9Og4L1hs6c1SdTl8&#10;ew0fV6V2/YO6DCenavcjv14/bdD6fjq+rEAkGtN/+NbeGQ3qGf6+5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RngBxQAAANsAAAAPAAAAAAAAAAAAAAAAAJgCAABkcnMv&#10;ZG93bnJldi54bWxQSwUGAAAAAAQABAD1AAAAigMAAAAA&#10;" fillcolor="white [3212]" stroked="f" strokeweight="1pt"/>
                <v:rect id="矩形 35" o:spid="_x0000_s1029" style="position:absolute;left:15430;top:34870;width:8192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rdmsUA&#10;AADbAAAADwAAAGRycy9kb3ducmV2LnhtbESPzWrDMBCE74W8g9hALyWRW9EQnCihLRRy6SE/lB4X&#10;a2OJWCtjqbbTp68KgR6HmfmGWW9H34ieuugCa3icFyCIq2Ac1xpOx/fZEkRMyAabwKThShG2m8nd&#10;GksTBt5Tf0i1yBCOJWqwKbWllLGy5DHOQ0ucvXPoPKYsu1qaDocM9418KoqF9Og4L1hs6c1SdTl8&#10;ew0fV6V2/YO6DCenavcjv14/bdD6fjq+rEAkGtN/+NbeGQ3qGf6+5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t2axQAAANsAAAAPAAAAAAAAAAAAAAAAAJgCAABkcnMv&#10;ZG93bnJldi54bWxQSwUGAAAAAAQABAD1AAAAigMAAAAA&#10;" fillcolor="white [3212]" stroked="f" strokeweight="1pt"/>
                <w10:wrap type="topAndBottom"/>
              </v:group>
            </w:pict>
          </mc:Fallback>
        </mc:AlternateContent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7AA4546" wp14:editId="6A307873">
                <wp:simplePos x="0" y="0"/>
                <wp:positionH relativeFrom="column">
                  <wp:posOffset>2990851</wp:posOffset>
                </wp:positionH>
                <wp:positionV relativeFrom="paragraph">
                  <wp:posOffset>1819275</wp:posOffset>
                </wp:positionV>
                <wp:extent cx="1257300" cy="1409700"/>
                <wp:effectExtent l="0" t="0" r="1905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40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9A46B" id="矩形 42" o:spid="_x0000_s1026" style="position:absolute;margin-left:235.5pt;margin-top:143.25pt;width:99pt;height:111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" filled="f" strokecolor="#3a8c95 [1605]" strokeweight="1.5pt"/>
            </w:pict>
          </mc:Fallback>
        </mc:AlternateContent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089D4CD" wp14:editId="22B5B46F">
                <wp:simplePos x="0" y="0"/>
                <wp:positionH relativeFrom="column">
                  <wp:posOffset>4695825</wp:posOffset>
                </wp:positionH>
                <wp:positionV relativeFrom="paragraph">
                  <wp:posOffset>2228850</wp:posOffset>
                </wp:positionV>
                <wp:extent cx="1104900" cy="619125"/>
                <wp:effectExtent l="438150" t="0" r="19050" b="28575"/>
                <wp:wrapNone/>
                <wp:docPr id="43" name="直線圖說文字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91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7269"/>
                            <a:gd name="adj6" fmla="val -3855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5498B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點擊input欄位就會跳出月曆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9D4CD" id="直線圖說文字 2 43" o:spid="_x0000_s1114" type="#_x0000_t48" style="position:absolute;left:0;text-align:left;margin-left:369.75pt;margin-top:175.5pt;width:87pt;height:48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" adj="-8327,8050,-4344,4224,-63" fillcolor="white [3212]" strokecolor="#3a8c95 [1605]" strokeweight="1pt">
                <v:fill opacity="59624f"/>
                <v:textbox>
                  <w:txbxContent>
                    <w:p w:rsidR="00806A00" w:rsidRDefault="00806A00" w:rsidP="0015498B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點擊input欄位就會跳出月曆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D7D8BF" wp14:editId="06A2E9BD">
                <wp:simplePos x="0" y="0"/>
                <wp:positionH relativeFrom="column">
                  <wp:posOffset>2981325</wp:posOffset>
                </wp:positionH>
                <wp:positionV relativeFrom="paragraph">
                  <wp:posOffset>1438275</wp:posOffset>
                </wp:positionV>
                <wp:extent cx="2524125" cy="381000"/>
                <wp:effectExtent l="419100" t="609600" r="28575" b="19050"/>
                <wp:wrapNone/>
                <wp:docPr id="40" name="直線圖說文字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38100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125"/>
                            <a:gd name="adj4" fmla="val -8916"/>
                            <a:gd name="adj5" fmla="val -160451"/>
                            <a:gd name="adj6" fmla="val -16316"/>
                          </a:avLst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15498B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D8BF" id="直線圖說文字 2 40" o:spid="_x0000_s1115" type="#_x0000_t48" style="position:absolute;left:0;text-align:left;margin-left:234.75pt;margin-top:113.25pt;width:198.75pt;height:30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" adj="-3524,-34657,-1926,3915,-63" filled="f" strokecolor="#7fc0db [1940]" strokeweight="1.5pt">
                <v:textbox>
                  <w:txbxContent>
                    <w:p w:rsidR="00806A00" w:rsidRDefault="00806A00" w:rsidP="0015498B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15498B">
        <w:rPr>
          <w:b/>
          <w:noProof/>
          <w:sz w:val="24"/>
          <w:szCs w:val="24"/>
        </w:rPr>
        <w:drawing>
          <wp:anchor distT="0" distB="0" distL="114300" distR="114300" simplePos="0" relativeHeight="251793408" behindDoc="1" locked="0" layoutInCell="1" allowOverlap="1" wp14:anchorId="32ED9CAD" wp14:editId="60A06858">
            <wp:simplePos x="0" y="0"/>
            <wp:positionH relativeFrom="column">
              <wp:posOffset>3000376</wp:posOffset>
            </wp:positionH>
            <wp:positionV relativeFrom="paragraph">
              <wp:posOffset>590549</wp:posOffset>
            </wp:positionV>
            <wp:extent cx="2421890" cy="3635751"/>
            <wp:effectExtent l="19050" t="19050" r="16510" b="22225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FC636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094" cy="364356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CFED76" wp14:editId="37D57427">
                <wp:simplePos x="0" y="0"/>
                <wp:positionH relativeFrom="column">
                  <wp:posOffset>2400301</wp:posOffset>
                </wp:positionH>
                <wp:positionV relativeFrom="paragraph">
                  <wp:posOffset>590550</wp:posOffset>
                </wp:positionV>
                <wp:extent cx="285750" cy="238125"/>
                <wp:effectExtent l="0" t="0" r="1905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17293" id="矩形 38" o:spid="_x0000_s1026" style="position:absolute;margin-left:189pt;margin-top:46.5pt;width:22.5pt;height:18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" filled="f" strokecolor="#7fc0db [1940]" strokeweight="1.5pt"/>
            </w:pict>
          </mc:Fallback>
        </mc:AlternateContent>
      </w:r>
      <w:r w:rsidR="00580656" w:rsidRPr="00BC0969">
        <w:rPr>
          <w:rFonts w:hint="eastAsia"/>
          <w:b/>
          <w:sz w:val="24"/>
          <w:szCs w:val="24"/>
        </w:rPr>
        <w:t>畫面</w:t>
      </w:r>
      <w:r w:rsidR="00CE2320">
        <w:rPr>
          <w:b/>
          <w:sz w:val="24"/>
          <w:szCs w:val="24"/>
        </w:rPr>
        <w:br/>
      </w:r>
      <w:r w:rsidR="00CE2320" w:rsidRPr="00CE2320">
        <w:rPr>
          <w:rFonts w:hint="eastAsia"/>
          <w:sz w:val="24"/>
          <w:szCs w:val="24"/>
        </w:rPr>
        <w:t xml:space="preserve">[初始畫面] </w:t>
      </w:r>
      <w:proofErr w:type="gramStart"/>
      <w:r w:rsidR="00CE2320" w:rsidRPr="00CE2320">
        <w:rPr>
          <w:sz w:val="24"/>
          <w:szCs w:val="24"/>
        </w:rPr>
        <w:t>–</w:t>
      </w:r>
      <w:proofErr w:type="gramEnd"/>
      <w:r w:rsidR="00CE2320" w:rsidRPr="00CE2320">
        <w:rPr>
          <w:rFonts w:hint="eastAsia"/>
          <w:sz w:val="24"/>
          <w:szCs w:val="24"/>
        </w:rPr>
        <w:t xml:space="preserve"> 顯示資料庫最新日期的資料/小時</w:t>
      </w:r>
      <w:r w:rsidR="00CE2320" w:rsidRPr="00CE2320">
        <w:rPr>
          <w:b/>
          <w:sz w:val="24"/>
          <w:szCs w:val="24"/>
        </w:rPr>
        <w:br/>
      </w:r>
      <w:r w:rsidR="0015498B">
        <w:rPr>
          <w:b/>
          <w:sz w:val="24"/>
          <w:szCs w:val="24"/>
        </w:rPr>
        <w:br/>
      </w:r>
      <w:r w:rsidR="00606177" w:rsidRPr="00606177">
        <w:rPr>
          <w:rFonts w:hint="eastAsia"/>
          <w:sz w:val="24"/>
          <w:szCs w:val="24"/>
        </w:rPr>
        <w:t>[圖表顯示]</w:t>
      </w:r>
      <w:r w:rsidRPr="009A6D2C">
        <w:rPr>
          <w:noProof/>
        </w:rPr>
        <w:t xml:space="preserve"> </w:t>
      </w:r>
    </w:p>
    <w:p w:rsidR="00411827" w:rsidRPr="00F37044" w:rsidRDefault="00411827" w:rsidP="00411827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26" w:name="_Toc440464434"/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尋找</w:t>
      </w:r>
      <w:r w:rsidRPr="00F37044">
        <w:rPr>
          <w:rFonts w:asciiTheme="majorEastAsia" w:eastAsiaTheme="majorEastAsia" w:hAnsiTheme="majorEastAsia" w:hint="eastAsia"/>
          <w:sz w:val="24"/>
          <w:szCs w:val="24"/>
        </w:rPr>
        <w:t>瓦斯行</w:t>
      </w:r>
      <w:bookmarkEnd w:id="26"/>
    </w:p>
    <w:p w:rsidR="00BF477E" w:rsidRDefault="00BF477E" w:rsidP="00BF477E">
      <w:pPr>
        <w:pStyle w:val="a0"/>
        <w:numPr>
          <w:ilvl w:val="0"/>
          <w:numId w:val="0"/>
        </w:numPr>
        <w:spacing w:line="24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藉由Google maps API提供的功能，完成：</w:t>
      </w:r>
    </w:p>
    <w:p w:rsidR="00BF477E" w:rsidRDefault="00BF477E" w:rsidP="00BF477E">
      <w:pPr>
        <w:pStyle w:val="a"/>
      </w:pPr>
      <w:r>
        <w:rPr>
          <w:rFonts w:hint="eastAsia"/>
        </w:rPr>
        <w:t>GPS定位：定位使用者目前的位置</w:t>
      </w:r>
    </w:p>
    <w:p w:rsidR="00BF477E" w:rsidRDefault="00BF477E" w:rsidP="00BF477E">
      <w:pPr>
        <w:pStyle w:val="a"/>
      </w:pPr>
      <w:r>
        <w:rPr>
          <w:rFonts w:hint="eastAsia"/>
        </w:rPr>
        <w:t>K</w:t>
      </w:r>
      <w:r>
        <w:t>eyword</w:t>
      </w:r>
      <w:r>
        <w:rPr>
          <w:rFonts w:hint="eastAsia"/>
        </w:rPr>
        <w:t>搜尋：透過</w:t>
      </w:r>
      <w:proofErr w:type="spellStart"/>
      <w:r>
        <w:rPr>
          <w:rFonts w:hint="eastAsia"/>
        </w:rPr>
        <w:t>Geocoder</w:t>
      </w:r>
      <w:proofErr w:type="spellEnd"/>
      <w:r>
        <w:rPr>
          <w:rFonts w:hint="eastAsia"/>
        </w:rPr>
        <w:t>來尋找使用者附近的所有瓦斯行</w:t>
      </w:r>
    </w:p>
    <w:p w:rsidR="00BF477E" w:rsidRPr="00BF477E" w:rsidRDefault="00BF477E" w:rsidP="00BF477E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  <w:r w:rsidRPr="00BF477E">
        <w:rPr>
          <w:rFonts w:hint="eastAsia"/>
          <w:sz w:val="24"/>
          <w:szCs w:val="24"/>
        </w:rPr>
        <w:t>其他功能</w:t>
      </w:r>
    </w:p>
    <w:p w:rsidR="00BF477E" w:rsidRPr="00BF477E" w:rsidRDefault="00BF477E" w:rsidP="00BF477E">
      <w:pPr>
        <w:pStyle w:val="a"/>
        <w:numPr>
          <w:ilvl w:val="0"/>
          <w:numId w:val="5"/>
        </w:numPr>
      </w:pPr>
      <w:r w:rsidRPr="00BF477E">
        <w:rPr>
          <w:rFonts w:hint="eastAsia"/>
        </w:rPr>
        <w:t>設定常用瓦斯行，方便使用者可以直接聯絡常用的瓦斯行</w:t>
      </w:r>
    </w:p>
    <w:p w:rsidR="00BF477E" w:rsidRPr="00BF477E" w:rsidRDefault="00BF477E" w:rsidP="00BF477E">
      <w:pPr>
        <w:pStyle w:val="a"/>
      </w:pPr>
      <w:r w:rsidRPr="00BF477E">
        <w:rPr>
          <w:rFonts w:hint="eastAsia"/>
        </w:rPr>
        <w:t>打電話</w:t>
      </w:r>
    </w:p>
    <w:p w:rsidR="00BF477E" w:rsidRPr="00BF477E" w:rsidRDefault="00BF477E" w:rsidP="00BF477E">
      <w:pPr>
        <w:pStyle w:val="a"/>
      </w:pPr>
      <w:r w:rsidRPr="00BF477E">
        <w:rPr>
          <w:rFonts w:hint="eastAsia"/>
        </w:rPr>
        <w:t>定位(此系統本來為</w:t>
      </w:r>
      <w:proofErr w:type="gramStart"/>
      <w:r w:rsidRPr="00BF477E">
        <w:rPr>
          <w:rFonts w:hint="eastAsia"/>
        </w:rPr>
        <w:t>瓦斯行端的</w:t>
      </w:r>
      <w:proofErr w:type="gramEnd"/>
      <w:r w:rsidRPr="00BF477E">
        <w:rPr>
          <w:rFonts w:hint="eastAsia"/>
        </w:rPr>
        <w:t>功能，但時間不夠所以合併)</w:t>
      </w:r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t>程式碼</w:t>
      </w:r>
    </w:p>
    <w:p w:rsidR="00EE545C" w:rsidRPr="00EE545C" w:rsidRDefault="00EE545C" w:rsidP="00EE545C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814912" behindDoc="0" locked="0" layoutInCell="1" allowOverlap="1" wp14:anchorId="112CA11A" wp14:editId="782D2C06">
            <wp:simplePos x="0" y="0"/>
            <wp:positionH relativeFrom="column">
              <wp:posOffset>331614</wp:posOffset>
            </wp:positionH>
            <wp:positionV relativeFrom="paragraph">
              <wp:posOffset>680085</wp:posOffset>
            </wp:positionV>
            <wp:extent cx="1971950" cy="228632"/>
            <wp:effectExtent l="0" t="0" r="0" b="0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FC8E18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56" w:rsidRPr="00F37044">
        <w:rPr>
          <w:rFonts w:hint="eastAsia"/>
          <w:sz w:val="24"/>
          <w:szCs w:val="24"/>
        </w:rPr>
        <w:t>HTML</w:t>
      </w:r>
      <w:r w:rsidR="00F0189E">
        <w:rPr>
          <w:sz w:val="24"/>
          <w:szCs w:val="24"/>
        </w:rPr>
        <w:br/>
      </w:r>
      <w:r w:rsidR="00F0189E">
        <w:rPr>
          <w:rFonts w:hint="eastAsia"/>
          <w:sz w:val="24"/>
          <w:szCs w:val="24"/>
        </w:rPr>
        <w:t>[</w:t>
      </w:r>
      <w:r w:rsidR="00F0189E">
        <w:rPr>
          <w:sz w:val="24"/>
          <w:szCs w:val="24"/>
        </w:rPr>
        <w:t>Google map</w:t>
      </w:r>
      <w:r w:rsidR="00F0189E">
        <w:rPr>
          <w:rFonts w:hint="eastAsia"/>
          <w:sz w:val="24"/>
          <w:szCs w:val="24"/>
        </w:rPr>
        <w:t>]</w:t>
      </w:r>
      <w:r w:rsidR="00F0189E">
        <w:rPr>
          <w:sz w:val="24"/>
          <w:szCs w:val="24"/>
        </w:rPr>
        <w:t xml:space="preserve"> </w:t>
      </w:r>
      <w:proofErr w:type="gramStart"/>
      <w:r w:rsidR="00F0189E">
        <w:rPr>
          <w:sz w:val="24"/>
          <w:szCs w:val="24"/>
        </w:rPr>
        <w:t>–</w:t>
      </w:r>
      <w:proofErr w:type="gramEnd"/>
      <w:r w:rsidR="00F0189E">
        <w:rPr>
          <w:sz w:val="24"/>
          <w:szCs w:val="24"/>
        </w:rPr>
        <w:t xml:space="preserve"> </w:t>
      </w:r>
      <w:r w:rsidR="00F0189E">
        <w:rPr>
          <w:rFonts w:hint="eastAsia"/>
          <w:sz w:val="24"/>
          <w:szCs w:val="24"/>
        </w:rPr>
        <w:t>只需要用一個div就可以呈現地圖了</w:t>
      </w:r>
    </w:p>
    <w:p w:rsidR="00DC376F" w:rsidRDefault="00DC376F" w:rsidP="007638B9">
      <w:pPr>
        <w:pStyle w:val="a0"/>
        <w:spacing w:line="240" w:lineRule="auto"/>
        <w:ind w:leftChars="100" w:left="416" w:hanging="21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3C3D886" wp14:editId="4B566C4A">
                <wp:simplePos x="0" y="0"/>
                <wp:positionH relativeFrom="margin">
                  <wp:posOffset>5110816</wp:posOffset>
                </wp:positionH>
                <wp:positionV relativeFrom="paragraph">
                  <wp:posOffset>2913643</wp:posOffset>
                </wp:positionV>
                <wp:extent cx="1431925" cy="344805"/>
                <wp:effectExtent l="438150" t="0" r="15875" b="17145"/>
                <wp:wrapNone/>
                <wp:docPr id="60" name="直線圖說文字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25" cy="34480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3447"/>
                            <a:gd name="adj6" fmla="val -2994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DC376F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地圖的基本參數設定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3D886" id="直線圖說文字 2 60" o:spid="_x0000_s1116" type="#_x0000_t48" style="position:absolute;left:0;text-align:left;margin-left:402.45pt;margin-top:229.4pt;width:112.75pt;height:27.1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" adj="-6469,13705,-4430,4224,-63" fillcolor="white [3212]" strokecolor="#7fc0db [1940]" strokeweight="1pt">
                <v:fill opacity="59624f"/>
                <v:textbox>
                  <w:txbxContent>
                    <w:p w:rsidR="00806A00" w:rsidRDefault="00806A00" w:rsidP="00DC376F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地圖的基本參數設定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E545C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C2AF673" wp14:editId="773D7BDB">
                <wp:simplePos x="0" y="0"/>
                <wp:positionH relativeFrom="margin">
                  <wp:posOffset>2773391</wp:posOffset>
                </wp:positionH>
                <wp:positionV relativeFrom="paragraph">
                  <wp:posOffset>1102240</wp:posOffset>
                </wp:positionV>
                <wp:extent cx="2165231" cy="1121434"/>
                <wp:effectExtent l="819150" t="0" r="26035" b="21590"/>
                <wp:wrapNone/>
                <wp:docPr id="58" name="直線圖說文字 2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31" cy="1121434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2821"/>
                            <a:gd name="adj6" fmla="val -3772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EE545C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變數設置：會使用到Google maps功能和服務以及所需到參數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AF673" id="直線圖說文字 2 58" o:spid="_x0000_s1117" type="#_x0000_t48" style="position:absolute;left:0;text-align:left;margin-left:218.4pt;margin-top:86.8pt;width:170.5pt;height:88.3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" adj="-8148,7089,-4344,4224,-63" fillcolor="white [3212]" strokecolor="#7fc0db [1940]" strokeweight="1pt">
                <v:fill opacity="59624f"/>
                <v:textbox>
                  <w:txbxContent>
                    <w:p w:rsidR="00806A00" w:rsidRDefault="00806A00" w:rsidP="00EE545C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變數設置：會使用到Google maps功能和服務以及所需到參數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proofErr w:type="spellStart"/>
      <w:r w:rsidR="00580656" w:rsidRPr="00F37044">
        <w:rPr>
          <w:rFonts w:hint="eastAsia"/>
          <w:sz w:val="24"/>
          <w:szCs w:val="24"/>
        </w:rPr>
        <w:t>J</w:t>
      </w:r>
      <w:r w:rsidR="00580656" w:rsidRPr="00F37044">
        <w:rPr>
          <w:sz w:val="24"/>
          <w:szCs w:val="24"/>
        </w:rPr>
        <w:t>avascript</w:t>
      </w:r>
      <w:proofErr w:type="spellEnd"/>
      <w:r w:rsidR="00EE545C">
        <w:rPr>
          <w:sz w:val="24"/>
          <w:szCs w:val="24"/>
        </w:rPr>
        <w:br/>
      </w:r>
      <w:r w:rsidR="00EE545C">
        <w:rPr>
          <w:rFonts w:hint="eastAsia"/>
          <w:sz w:val="24"/>
          <w:szCs w:val="24"/>
        </w:rPr>
        <w:t xml:space="preserve">[地圖初始化] </w:t>
      </w:r>
      <w:proofErr w:type="gramStart"/>
      <w:r w:rsidR="00EE545C">
        <w:rPr>
          <w:sz w:val="24"/>
          <w:szCs w:val="24"/>
        </w:rPr>
        <w:t>–</w:t>
      </w:r>
      <w:proofErr w:type="gramEnd"/>
      <w:r w:rsidR="00EE545C">
        <w:rPr>
          <w:rFonts w:hint="eastAsia"/>
          <w:sz w:val="24"/>
          <w:szCs w:val="24"/>
        </w:rPr>
        <w:t xml:space="preserve"> 要將地圖載入頁面中需要一些設定</w:t>
      </w:r>
      <w:r w:rsidR="00EE545C">
        <w:rPr>
          <w:sz w:val="24"/>
          <w:szCs w:val="24"/>
        </w:rPr>
        <w:br/>
      </w:r>
      <w:r w:rsidR="00EE545C">
        <w:rPr>
          <w:noProof/>
          <w:sz w:val="24"/>
          <w:szCs w:val="24"/>
        </w:rPr>
        <w:drawing>
          <wp:inline distT="0" distB="0" distL="0" distR="0" wp14:anchorId="0CC577D9" wp14:editId="0E9379E8">
            <wp:extent cx="2219635" cy="1495634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FC3D99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45C">
        <w:rPr>
          <w:sz w:val="24"/>
          <w:szCs w:val="24"/>
        </w:rPr>
        <w:br/>
      </w:r>
      <w:r w:rsidR="00EE545C">
        <w:rPr>
          <w:sz w:val="24"/>
          <w:szCs w:val="24"/>
        </w:rPr>
        <w:br/>
      </w:r>
      <w:r w:rsidR="00EE545C">
        <w:rPr>
          <w:noProof/>
          <w:sz w:val="24"/>
          <w:szCs w:val="24"/>
        </w:rPr>
        <w:drawing>
          <wp:inline distT="0" distB="0" distL="0" distR="0">
            <wp:extent cx="4679024" cy="1749760"/>
            <wp:effectExtent l="0" t="0" r="7620" b="317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FCE7ED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17" cy="17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C17D50" w:rsidRDefault="00DC376F" w:rsidP="00DC376F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 w:rsidR="004515E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1BC0F98" wp14:editId="06AF2A64">
                <wp:simplePos x="0" y="0"/>
                <wp:positionH relativeFrom="page">
                  <wp:posOffset>6176010</wp:posOffset>
                </wp:positionH>
                <wp:positionV relativeFrom="paragraph">
                  <wp:posOffset>887885</wp:posOffset>
                </wp:positionV>
                <wp:extent cx="1242060" cy="499745"/>
                <wp:effectExtent l="495300" t="0" r="15240" b="224155"/>
                <wp:wrapNone/>
                <wp:docPr id="225" name="直線圖說文字 2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499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41124"/>
                            <a:gd name="adj6" fmla="val -3967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E1541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取得定位的位置</w:t>
                            </w:r>
                            <w:r>
                              <w:t>並且進行所需要的動作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C0F98" id="直線圖說文字 2 225" o:spid="_x0000_s1118" type="#_x0000_t48" style="position:absolute;left:0;text-align:left;margin-left:486.3pt;margin-top:69.9pt;width:97.8pt;height:39.35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" adj="-8569,30483,-4430,4224,-63" fillcolor="white [3212]" strokecolor="#7fc0db [1940]" strokeweight="1pt">
                <v:fill opacity="59624f"/>
                <v:textbox>
                  <w:txbxContent>
                    <w:p w:rsidR="00806A00" w:rsidRDefault="00806A00" w:rsidP="00E1541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取得定位的位置</w:t>
                      </w:r>
                      <w:r>
                        <w:t>並且進行所需要的動作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331EA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800995D" wp14:editId="4A0874CD">
                <wp:simplePos x="0" y="0"/>
                <wp:positionH relativeFrom="margin">
                  <wp:posOffset>-711679</wp:posOffset>
                </wp:positionH>
                <wp:positionV relativeFrom="paragraph">
                  <wp:posOffset>577970</wp:posOffset>
                </wp:positionV>
                <wp:extent cx="974725" cy="767715"/>
                <wp:effectExtent l="0" t="0" r="301625" b="13335"/>
                <wp:wrapNone/>
                <wp:docPr id="199" name="直線圖說文字 2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4725" cy="7677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432"/>
                            <a:gd name="adj6" fmla="val -2918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331EAB">
                            <w:pPr>
                              <w:spacing w:before="100" w:beforeAutospacing="1" w:line="240" w:lineRule="auto"/>
                            </w:pPr>
                            <w:r w:rsidRPr="00331EAB">
                              <w:t>建立Keywords(瓦斯行)的服務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995D" id="直線圖說文字 2 199" o:spid="_x0000_s1119" type="#_x0000_t48" style="position:absolute;left:0;text-align:left;margin-left:-56.05pt;margin-top:45.5pt;width:76.75pt;height:60.4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" adj="-6304,957,-4430,4224,-63" fillcolor="white [3212]" strokecolor="#7fc0db [1940]" strokeweight="1pt">
                <v:fill opacity="59624f"/>
                <v:textbox>
                  <w:txbxContent>
                    <w:p w:rsidR="00806A00" w:rsidRDefault="00806A00" w:rsidP="00331EAB">
                      <w:pPr>
                        <w:spacing w:before="100" w:beforeAutospacing="1" w:line="240" w:lineRule="auto"/>
                      </w:pPr>
                      <w:r w:rsidRPr="00331EAB">
                        <w:t>建立Keywords(瓦斯行)的服務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1EA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175CB97" wp14:editId="5F104801">
                <wp:simplePos x="0" y="0"/>
                <wp:positionH relativeFrom="margin">
                  <wp:posOffset>4532762</wp:posOffset>
                </wp:positionH>
                <wp:positionV relativeFrom="paragraph">
                  <wp:posOffset>-198623</wp:posOffset>
                </wp:positionV>
                <wp:extent cx="1682151" cy="500332"/>
                <wp:effectExtent l="514350" t="0" r="13335" b="14605"/>
                <wp:wrapNone/>
                <wp:docPr id="194" name="直線圖說文字 2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51" cy="500332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3447"/>
                            <a:gd name="adj6" fmla="val -2994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331EAB">
                            <w:pPr>
                              <w:spacing w:before="100" w:beforeAutospacing="1" w:line="240" w:lineRule="auto"/>
                            </w:pPr>
                            <w:r w:rsidRPr="00331EAB">
                              <w:rPr>
                                <w:rFonts w:hint="eastAsia"/>
                              </w:rPr>
                              <w:t>建立</w:t>
                            </w:r>
                            <w:r w:rsidRPr="00331EAB">
                              <w:t>markers的訊息視窗(定位後要標</w:t>
                            </w:r>
                            <w:proofErr w:type="gramStart"/>
                            <w:r w:rsidRPr="00331EAB">
                              <w:t>註</w:t>
                            </w:r>
                            <w:proofErr w:type="gramEnd"/>
                            <w:r w:rsidRPr="00331EAB">
                              <w:t>定位的位置)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5CB97" id="直線圖說文字 2 194" o:spid="_x0000_s1120" type="#_x0000_t48" style="position:absolute;left:0;text-align:left;margin-left:356.9pt;margin-top:-15.65pt;width:132.45pt;height:39.4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" adj="-6469,13705,-4430,4224,-63" fillcolor="white [3212]" strokecolor="#7fc0db [1940]" strokeweight="1pt">
                <v:fill opacity="59624f"/>
                <v:textbox>
                  <w:txbxContent>
                    <w:p w:rsidR="00806A00" w:rsidRDefault="00806A00" w:rsidP="00331EAB">
                      <w:pPr>
                        <w:spacing w:before="100" w:beforeAutospacing="1" w:line="240" w:lineRule="auto"/>
                      </w:pPr>
                      <w:r w:rsidRPr="00331EAB">
                        <w:rPr>
                          <w:rFonts w:hint="eastAsia"/>
                        </w:rPr>
                        <w:t>建立</w:t>
                      </w:r>
                      <w:r w:rsidRPr="00331EAB">
                        <w:t>markers的訊息視窗(定位後要標</w:t>
                      </w:r>
                      <w:proofErr w:type="gramStart"/>
                      <w:r w:rsidRPr="00331EAB">
                        <w:t>註</w:t>
                      </w:r>
                      <w:proofErr w:type="gramEnd"/>
                      <w:r w:rsidRPr="00331EAB">
                        <w:t>定位的位置)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31EAB">
        <w:rPr>
          <w:noProof/>
          <w:sz w:val="24"/>
          <w:szCs w:val="24"/>
        </w:rPr>
        <w:drawing>
          <wp:anchor distT="0" distB="0" distL="114300" distR="114300" simplePos="0" relativeHeight="251820032" behindDoc="0" locked="0" layoutInCell="1" allowOverlap="1" wp14:anchorId="0EA73AA3" wp14:editId="408144C0">
            <wp:simplePos x="0" y="0"/>
            <wp:positionH relativeFrom="column">
              <wp:posOffset>279771</wp:posOffset>
            </wp:positionH>
            <wp:positionV relativeFrom="paragraph">
              <wp:posOffset>5547</wp:posOffset>
            </wp:positionV>
            <wp:extent cx="5010785" cy="657225"/>
            <wp:effectExtent l="0" t="0" r="0" b="9525"/>
            <wp:wrapTopAndBottom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FCE380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EAB"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9509590" wp14:editId="338684E3">
                <wp:simplePos x="0" y="0"/>
                <wp:positionH relativeFrom="margin">
                  <wp:posOffset>2643829</wp:posOffset>
                </wp:positionH>
                <wp:positionV relativeFrom="paragraph">
                  <wp:posOffset>1104205</wp:posOffset>
                </wp:positionV>
                <wp:extent cx="1871345" cy="310515"/>
                <wp:effectExtent l="647700" t="0" r="14605" b="13335"/>
                <wp:wrapNone/>
                <wp:docPr id="221" name="直線圖說文字 2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345" cy="3105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93557"/>
                            <a:gd name="adj6" fmla="val -3454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E1541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判斷是否瀏覽器是否支援定位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09590" id="直線圖說文字 2 221" o:spid="_x0000_s1121" type="#_x0000_t48" style="position:absolute;left:0;text-align:left;margin-left:208.2pt;margin-top:86.95pt;width:147.35pt;height:24.4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" adj="-7461,20208,-4430,4224,-63" fillcolor="white [3212]" strokecolor="#7fc0db [1940]" strokeweight="1pt">
                <v:fill opacity="59624f"/>
                <v:textbox>
                  <w:txbxContent>
                    <w:p w:rsidR="00806A00" w:rsidRDefault="00806A00" w:rsidP="00E1541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判斷是否瀏覽器是否支援定位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31EAB">
        <w:rPr>
          <w:rFonts w:hint="eastAsia"/>
          <w:sz w:val="24"/>
          <w:szCs w:val="24"/>
        </w:rPr>
        <w:t>定位</w:t>
      </w:r>
      <w:r w:rsidR="00331EAB"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2295CB3" wp14:editId="07D5E492">
                <wp:simplePos x="0" y="0"/>
                <wp:positionH relativeFrom="column">
                  <wp:posOffset>736863</wp:posOffset>
                </wp:positionH>
                <wp:positionV relativeFrom="paragraph">
                  <wp:posOffset>1604058</wp:posOffset>
                </wp:positionV>
                <wp:extent cx="4451230" cy="3062377"/>
                <wp:effectExtent l="0" t="0" r="26035" b="24130"/>
                <wp:wrapNone/>
                <wp:docPr id="203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230" cy="3062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CCFE7" id="矩形 203" o:spid="_x0000_s1026" style="position:absolute;margin-left:58pt;margin-top:126.3pt;width:350.5pt;height:241.1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" filled="f" strokecolor="#7fc0db [1940]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060908C" wp14:editId="03962AEC">
                <wp:simplePos x="0" y="0"/>
                <wp:positionH relativeFrom="column">
                  <wp:posOffset>754643</wp:posOffset>
                </wp:positionH>
                <wp:positionV relativeFrom="paragraph">
                  <wp:posOffset>4795952</wp:posOffset>
                </wp:positionV>
                <wp:extent cx="4106173" cy="370936"/>
                <wp:effectExtent l="0" t="0" r="27940" b="10160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6173" cy="3709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A4CCF" id="矩形 213" o:spid="_x0000_s1026" style="position:absolute;margin-left:59.4pt;margin-top:377.65pt;width:323.3pt;height:29.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" filled="f" strokecolor="#7fc0db [1940]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2F94DF7" wp14:editId="2130D958">
                <wp:simplePos x="0" y="0"/>
                <wp:positionH relativeFrom="page">
                  <wp:posOffset>395665</wp:posOffset>
                </wp:positionH>
                <wp:positionV relativeFrom="paragraph">
                  <wp:posOffset>4467968</wp:posOffset>
                </wp:positionV>
                <wp:extent cx="1163955" cy="784860"/>
                <wp:effectExtent l="0" t="76200" r="493395" b="15240"/>
                <wp:wrapNone/>
                <wp:docPr id="267" name="直線圖說文字 2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78486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-8224"/>
                            <a:gd name="adj6" fmla="val -4022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如果定位處理錯誤，就執行此函式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94DF7" id="直線圖說文字 2 267" o:spid="_x0000_s1122" type="#_x0000_t48" style="position:absolute;left:0;text-align:left;margin-left:31.15pt;margin-top:351.8pt;width:91.65pt;height:61.8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" adj="-8689,-1776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如果定位處理錯誤，就執行此函式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A0ECBEC" wp14:editId="54B21D76">
                <wp:simplePos x="0" y="0"/>
                <wp:positionH relativeFrom="column">
                  <wp:posOffset>901172</wp:posOffset>
                </wp:positionH>
                <wp:positionV relativeFrom="paragraph">
                  <wp:posOffset>4312824</wp:posOffset>
                </wp:positionV>
                <wp:extent cx="4037162" cy="207034"/>
                <wp:effectExtent l="0" t="0" r="20955" b="21590"/>
                <wp:wrapNone/>
                <wp:docPr id="215" name="矩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162" cy="207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8863B" id="矩形 215" o:spid="_x0000_s1026" style="position:absolute;margin-left:70.95pt;margin-top:339.6pt;width:317.9pt;height:16.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02113F4" wp14:editId="20075A8C">
                <wp:simplePos x="0" y="0"/>
                <wp:positionH relativeFrom="column">
                  <wp:posOffset>901460</wp:posOffset>
                </wp:positionH>
                <wp:positionV relativeFrom="paragraph">
                  <wp:posOffset>3899140</wp:posOffset>
                </wp:positionV>
                <wp:extent cx="3268980" cy="267418"/>
                <wp:effectExtent l="0" t="0" r="26670" b="18415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2674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92575" id="矩形 210" o:spid="_x0000_s1026" style="position:absolute;margin-left:71pt;margin-top:307pt;width:257.4pt;height:21.0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5297DB5" wp14:editId="33C86238">
                <wp:simplePos x="0" y="0"/>
                <wp:positionH relativeFrom="margin">
                  <wp:posOffset>4388330</wp:posOffset>
                </wp:positionH>
                <wp:positionV relativeFrom="paragraph">
                  <wp:posOffset>3312160</wp:posOffset>
                </wp:positionV>
                <wp:extent cx="1103630" cy="525780"/>
                <wp:effectExtent l="400050" t="0" r="20320" b="64770"/>
                <wp:wrapNone/>
                <wp:docPr id="268" name="直線圖說文字 2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52578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08265"/>
                            <a:gd name="adj6" fmla="val -3553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將地圖的中心設在定位位置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97DB5" id="直線圖說文字 2 268" o:spid="_x0000_s1123" type="#_x0000_t48" style="position:absolute;left:0;text-align:left;margin-left:345.55pt;margin-top:260.8pt;width:86.9pt;height:41.4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" adj="-7676,23385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將地圖的中心設在定位位置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96CD38A" wp14:editId="4EFC1CC4">
                <wp:simplePos x="0" y="0"/>
                <wp:positionH relativeFrom="column">
                  <wp:posOffset>883285</wp:posOffset>
                </wp:positionH>
                <wp:positionV relativeFrom="paragraph">
                  <wp:posOffset>3389630</wp:posOffset>
                </wp:positionV>
                <wp:extent cx="2553335" cy="491490"/>
                <wp:effectExtent l="0" t="0" r="18415" b="22860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335" cy="4914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FE743" id="矩形 208" o:spid="_x0000_s1026" style="position:absolute;margin-left:69.55pt;margin-top:266.9pt;width:201.05pt;height:38.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8E8578E" wp14:editId="4473BFF2">
                <wp:simplePos x="0" y="0"/>
                <wp:positionH relativeFrom="page">
                  <wp:posOffset>413757</wp:posOffset>
                </wp:positionH>
                <wp:positionV relativeFrom="paragraph">
                  <wp:posOffset>3104898</wp:posOffset>
                </wp:positionV>
                <wp:extent cx="1163955" cy="785004"/>
                <wp:effectExtent l="0" t="0" r="474345" b="15240"/>
                <wp:wrapNone/>
                <wp:docPr id="257" name="直線圖說文字 2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785004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4317"/>
                            <a:gd name="adj6" fmla="val -3874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在Marker上建立一個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infoWindow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8578E" id="直線圖說文字 2 257" o:spid="_x0000_s1124" type="#_x0000_t48" style="position:absolute;left:0;text-align:left;margin-left:32.6pt;margin-top:244.5pt;width:91.65pt;height:61.8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" adj="-8369,13892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在Marker上建立一個</w:t>
                      </w:r>
                      <w:proofErr w:type="spellStart"/>
                      <w:r>
                        <w:rPr>
                          <w:rFonts w:hint="eastAsia"/>
                        </w:rPr>
                        <w:t>infoWindow</w:t>
                      </w:r>
                      <w:proofErr w:type="spellEnd"/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7978D31" wp14:editId="7C106850">
                <wp:simplePos x="0" y="0"/>
                <wp:positionH relativeFrom="column">
                  <wp:posOffset>875030</wp:posOffset>
                </wp:positionH>
                <wp:positionV relativeFrom="paragraph">
                  <wp:posOffset>2414270</wp:posOffset>
                </wp:positionV>
                <wp:extent cx="3035935" cy="956945"/>
                <wp:effectExtent l="0" t="0" r="12065" b="14605"/>
                <wp:wrapNone/>
                <wp:docPr id="207" name="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935" cy="956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3438B" id="矩形 207" o:spid="_x0000_s1026" style="position:absolute;margin-left:68.9pt;margin-top:190.1pt;width:239.05pt;height:75.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C7ECB43" wp14:editId="4748891B">
                <wp:simplePos x="0" y="0"/>
                <wp:positionH relativeFrom="page">
                  <wp:posOffset>387985</wp:posOffset>
                </wp:positionH>
                <wp:positionV relativeFrom="paragraph">
                  <wp:posOffset>2250979</wp:posOffset>
                </wp:positionV>
                <wp:extent cx="1163955" cy="664210"/>
                <wp:effectExtent l="0" t="0" r="474345" b="21590"/>
                <wp:wrapNone/>
                <wp:docPr id="238" name="直線圖說文字 2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6642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4317"/>
                            <a:gd name="adj6" fmla="val -3874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在定位的座標上設一個Marker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ECB43" id="直線圖說文字 2 238" o:spid="_x0000_s1125" type="#_x0000_t48" style="position:absolute;left:0;text-align:left;margin-left:30.55pt;margin-top:177.25pt;width:91.65pt;height:52.3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" adj="-8369,13892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在定位的座標上設一個Marker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4C09A63" wp14:editId="2BEFB00B">
                <wp:simplePos x="0" y="0"/>
                <wp:positionH relativeFrom="column">
                  <wp:posOffset>875030</wp:posOffset>
                </wp:positionH>
                <wp:positionV relativeFrom="paragraph">
                  <wp:posOffset>1741805</wp:posOffset>
                </wp:positionV>
                <wp:extent cx="2397760" cy="655320"/>
                <wp:effectExtent l="0" t="0" r="21590" b="1143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760" cy="655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338AA" id="矩形 204" o:spid="_x0000_s1026" style="position:absolute;margin-left:68.9pt;margin-top:137.15pt;width:188.8pt;height:51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54154F0" wp14:editId="566444D7">
                <wp:simplePos x="0" y="0"/>
                <wp:positionH relativeFrom="page">
                  <wp:posOffset>387985</wp:posOffset>
                </wp:positionH>
                <wp:positionV relativeFrom="paragraph">
                  <wp:posOffset>1440612</wp:posOffset>
                </wp:positionV>
                <wp:extent cx="1163955" cy="664210"/>
                <wp:effectExtent l="0" t="0" r="493395" b="21590"/>
                <wp:wrapNone/>
                <wp:docPr id="227" name="直線圖說文字 2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6642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4707"/>
                            <a:gd name="adj6" fmla="val -3948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A255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存取定位出來的座標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使用JSON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154F0" id="直線圖說文字 2 227" o:spid="_x0000_s1126" type="#_x0000_t48" style="position:absolute;left:0;text-align:left;margin-left:30.55pt;margin-top:113.45pt;width:91.65pt;height:52.3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" adj="-8529,16137,-4430,4224,-63" fillcolor="white [3212]" strokecolor="#8a1e1e" strokeweight="1pt">
                <v:fill opacity="59624f"/>
                <v:textbox>
                  <w:txbxContent>
                    <w:p w:rsidR="00806A00" w:rsidRDefault="00806A00" w:rsidP="000A255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存取定位出來的座標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使用JSON</w:t>
                      </w:r>
                      <w:r>
                        <w:t>)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47B8C6" wp14:editId="1388299F">
                <wp:simplePos x="0" y="0"/>
                <wp:positionH relativeFrom="column">
                  <wp:posOffset>737499</wp:posOffset>
                </wp:positionH>
                <wp:positionV relativeFrom="paragraph">
                  <wp:posOffset>1414420</wp:posOffset>
                </wp:positionV>
                <wp:extent cx="1570007" cy="215660"/>
                <wp:effectExtent l="0" t="0" r="1143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007" cy="215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4F0BE" id="矩形 200" o:spid="_x0000_s1026" style="position:absolute;margin-left:58.05pt;margin-top:111.35pt;width:123.6pt;height:1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" filled="f" strokecolor="#7fc0db [1940]" strokeweight="1.5pt"/>
            </w:pict>
          </mc:Fallback>
        </mc:AlternateContent>
      </w:r>
      <w:r w:rsidR="00331EAB">
        <w:rPr>
          <w:noProof/>
          <w:sz w:val="24"/>
          <w:szCs w:val="24"/>
        </w:rPr>
        <w:drawing>
          <wp:inline distT="0" distB="0" distL="0" distR="0" wp14:anchorId="779350A3" wp14:editId="6989642A">
            <wp:extent cx="5486400" cy="4063042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FC9C97.tmp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93"/>
                    <a:stretch/>
                  </pic:blipFill>
                  <pic:spPr bwMode="auto">
                    <a:xfrm>
                      <a:off x="0" y="0"/>
                      <a:ext cx="5486400" cy="406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55B"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DBF9E68" wp14:editId="1B2CE369">
                <wp:simplePos x="0" y="0"/>
                <wp:positionH relativeFrom="margin">
                  <wp:posOffset>4196295</wp:posOffset>
                </wp:positionH>
                <wp:positionV relativeFrom="paragraph">
                  <wp:posOffset>5347982</wp:posOffset>
                </wp:positionV>
                <wp:extent cx="1682115" cy="499745"/>
                <wp:effectExtent l="438150" t="152400" r="13335" b="14605"/>
                <wp:wrapNone/>
                <wp:docPr id="226" name="直線圖說文字 2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499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-31492"/>
                            <a:gd name="adj6" fmla="val -2584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E1541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如果瀏覽器不支援定位</w:t>
                            </w:r>
                            <w:r>
                              <w:t>，就執行此函式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F9E68" id="直線圖說文字 2 226" o:spid="_x0000_s1127" type="#_x0000_t48" style="position:absolute;left:0;text-align:left;margin-left:330.4pt;margin-top:421.1pt;width:132.45pt;height:39.3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" adj="-5582,-6802,-4430,4224,-63" fillcolor="white [3212]" strokecolor="#7fc0db [1940]" strokeweight="1pt">
                <v:fill opacity="59624f"/>
                <v:textbox>
                  <w:txbxContent>
                    <w:p w:rsidR="00806A00" w:rsidRDefault="00806A00" w:rsidP="00E1541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如果瀏覽器不支援定位</w:t>
                      </w:r>
                      <w:r>
                        <w:t>，就執行此函式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5EA">
        <w:rPr>
          <w:sz w:val="18"/>
          <w:szCs w:val="18"/>
        </w:rPr>
        <w:br/>
      </w:r>
      <w:r w:rsidR="004515EA">
        <w:rPr>
          <w:sz w:val="18"/>
          <w:szCs w:val="18"/>
        </w:rPr>
        <w:br/>
      </w:r>
      <w:r w:rsidR="004515EA">
        <w:rPr>
          <w:sz w:val="18"/>
          <w:szCs w:val="18"/>
        </w:rPr>
        <w:br/>
      </w:r>
      <w:r w:rsidR="004515EA">
        <w:rPr>
          <w:sz w:val="18"/>
          <w:szCs w:val="18"/>
        </w:rPr>
        <w:br/>
      </w:r>
      <w:r w:rsidR="00C17D50" w:rsidRPr="00C17D50">
        <w:rPr>
          <w:rFonts w:hint="eastAsia"/>
          <w:sz w:val="18"/>
          <w:szCs w:val="18"/>
        </w:rPr>
        <w:t>參考網址：</w:t>
      </w:r>
      <w:hyperlink r:id="rId91" w:history="1">
        <w:r w:rsidR="00C17D50" w:rsidRPr="00C17D50">
          <w:rPr>
            <w:rStyle w:val="af6"/>
            <w:sz w:val="18"/>
            <w:szCs w:val="18"/>
          </w:rPr>
          <w:t>https://developers.google.com/maps/documentation/javascript/examples/map-geolocation</w:t>
        </w:r>
      </w:hyperlink>
      <w:r w:rsidR="000A255B" w:rsidRPr="00C17D50">
        <w:rPr>
          <w:sz w:val="18"/>
          <w:szCs w:val="18"/>
        </w:rPr>
        <w:br/>
      </w:r>
      <w:r w:rsidR="000A255B">
        <w:rPr>
          <w:sz w:val="24"/>
          <w:szCs w:val="24"/>
        </w:rPr>
        <w:br/>
      </w:r>
      <w:r w:rsidR="000A255B">
        <w:rPr>
          <w:rFonts w:hint="eastAsia"/>
          <w:sz w:val="24"/>
          <w:szCs w:val="24"/>
        </w:rPr>
        <w:t xml:space="preserve">[搜尋附近瓦斯行] </w:t>
      </w:r>
      <w:proofErr w:type="gramStart"/>
      <w:r w:rsidR="000A255B">
        <w:rPr>
          <w:sz w:val="24"/>
          <w:szCs w:val="24"/>
        </w:rPr>
        <w:t>–</w:t>
      </w:r>
      <w:proofErr w:type="gramEnd"/>
      <w:r w:rsidR="000A255B">
        <w:rPr>
          <w:sz w:val="24"/>
          <w:szCs w:val="24"/>
        </w:rPr>
        <w:t xml:space="preserve"> </w:t>
      </w:r>
      <w:r w:rsidR="000A255B">
        <w:rPr>
          <w:rFonts w:hint="eastAsia"/>
          <w:sz w:val="24"/>
          <w:szCs w:val="24"/>
        </w:rPr>
        <w:t>當地圖載入完時才進行搜尋，所以使用idle事件來監聽</w:t>
      </w:r>
      <w:r w:rsidR="000A255B">
        <w:rPr>
          <w:sz w:val="24"/>
          <w:szCs w:val="24"/>
        </w:rPr>
        <w:br/>
      </w:r>
      <w:r w:rsidR="000A255B">
        <w:rPr>
          <w:noProof/>
          <w:sz w:val="24"/>
          <w:szCs w:val="24"/>
        </w:rPr>
        <w:drawing>
          <wp:inline distT="0" distB="0" distL="0" distR="0">
            <wp:extent cx="5486400" cy="527685"/>
            <wp:effectExtent l="0" t="0" r="0" b="5715"/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1FCA8F8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580656" w:rsidRDefault="00C17D50" w:rsidP="00DC376F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CB65E9E" wp14:editId="0B58BAE1">
                <wp:simplePos x="0" y="0"/>
                <wp:positionH relativeFrom="column">
                  <wp:posOffset>512025</wp:posOffset>
                </wp:positionH>
                <wp:positionV relativeFrom="paragraph">
                  <wp:posOffset>679558</wp:posOffset>
                </wp:positionV>
                <wp:extent cx="2605177" cy="1086928"/>
                <wp:effectExtent l="0" t="0" r="24130" b="18415"/>
                <wp:wrapNone/>
                <wp:docPr id="288" name="矩形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177" cy="10869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DC47C" id="矩形 288" o:spid="_x0000_s1026" style="position:absolute;margin-left:40.3pt;margin-top:53.5pt;width:205.15pt;height:85.6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" filled="f" strokecolor="#7fc0db [194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605F74B" wp14:editId="0DECE2DF">
                <wp:simplePos x="0" y="0"/>
                <wp:positionH relativeFrom="margin">
                  <wp:posOffset>4533181</wp:posOffset>
                </wp:positionH>
                <wp:positionV relativeFrom="paragraph">
                  <wp:posOffset>1423358</wp:posOffset>
                </wp:positionV>
                <wp:extent cx="1362710" cy="638175"/>
                <wp:effectExtent l="495300" t="0" r="27940" b="28575"/>
                <wp:wrapNone/>
                <wp:docPr id="291" name="直線圖說文字 2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6381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2186"/>
                            <a:gd name="adj6" fmla="val -3587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17D5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執行search，結果使用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callbeck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執行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5F74B" id="直線圖說文字 2 291" o:spid="_x0000_s1128" type="#_x0000_t48" style="position:absolute;left:0;text-align:left;margin-left:356.95pt;margin-top:112.1pt;width:107.3pt;height:50.2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" adj="-7748,15592,-4430,4224,-63" fillcolor="white [3212]" strokecolor="#7fc0db [1940]" strokeweight="1pt">
                <v:fill opacity="59624f"/>
                <v:textbox>
                  <w:txbxContent>
                    <w:p w:rsidR="00806A00" w:rsidRDefault="00806A00" w:rsidP="00C17D5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執行search，結果使用</w:t>
                      </w:r>
                      <w:proofErr w:type="spellStart"/>
                      <w:r>
                        <w:rPr>
                          <w:rFonts w:hint="eastAsia"/>
                        </w:rPr>
                        <w:t>callbeck</w:t>
                      </w:r>
                      <w:proofErr w:type="spellEnd"/>
                      <w:r>
                        <w:rPr>
                          <w:rFonts w:hint="eastAsia"/>
                        </w:rPr>
                        <w:t>執行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3C84AB2" wp14:editId="45E665A8">
                <wp:simplePos x="0" y="0"/>
                <wp:positionH relativeFrom="column">
                  <wp:posOffset>521897</wp:posOffset>
                </wp:positionH>
                <wp:positionV relativeFrom="paragraph">
                  <wp:posOffset>1897811</wp:posOffset>
                </wp:positionV>
                <wp:extent cx="3804249" cy="250166"/>
                <wp:effectExtent l="0" t="0" r="25400" b="17145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4249" cy="2501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53409" id="矩形 290" o:spid="_x0000_s1026" style="position:absolute;margin-left:41.1pt;margin-top:149.45pt;width:299.55pt;height:19.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" filled="f" strokecolor="#7fc0db [194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2D6B373" wp14:editId="71AF1F50">
                <wp:simplePos x="0" y="0"/>
                <wp:positionH relativeFrom="page">
                  <wp:posOffset>4769425</wp:posOffset>
                </wp:positionH>
                <wp:positionV relativeFrom="paragraph">
                  <wp:posOffset>533616</wp:posOffset>
                </wp:positionV>
                <wp:extent cx="1242060" cy="499745"/>
                <wp:effectExtent l="495300" t="0" r="15240" b="224155"/>
                <wp:wrapNone/>
                <wp:docPr id="289" name="直線圖說文字 2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499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41124"/>
                            <a:gd name="adj6" fmla="val -3967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17D5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設定keyword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6B373" id="直線圖說文字 2 289" o:spid="_x0000_s1129" type="#_x0000_t48" style="position:absolute;left:0;text-align:left;margin-left:375.55pt;margin-top:42pt;width:97.8pt;height:39.35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" adj="-8569,30483,-4430,4224,-63" fillcolor="white [3212]" strokecolor="#7fc0db [1940]" strokeweight="1pt">
                <v:fill opacity="59624f"/>
                <v:textbox>
                  <w:txbxContent>
                    <w:p w:rsidR="00806A00" w:rsidRDefault="00806A00" w:rsidP="00C17D5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設定keyword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62016" behindDoc="0" locked="0" layoutInCell="1" allowOverlap="1" wp14:anchorId="6651266A" wp14:editId="523B8F24">
            <wp:simplePos x="0" y="0"/>
            <wp:positionH relativeFrom="margin">
              <wp:posOffset>335543</wp:posOffset>
            </wp:positionH>
            <wp:positionV relativeFrom="paragraph">
              <wp:posOffset>265742</wp:posOffset>
            </wp:positionV>
            <wp:extent cx="4400550" cy="2752725"/>
            <wp:effectExtent l="0" t="0" r="0" b="9525"/>
            <wp:wrapTopAndBottom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1FC514C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55B">
        <w:rPr>
          <w:rFonts w:hint="eastAsia"/>
          <w:sz w:val="24"/>
          <w:szCs w:val="24"/>
        </w:rPr>
        <w:t>當</w:t>
      </w:r>
      <w:proofErr w:type="gramStart"/>
      <w:r w:rsidR="000A255B">
        <w:rPr>
          <w:sz w:val="24"/>
          <w:szCs w:val="24"/>
        </w:rPr>
        <w:t>”</w:t>
      </w:r>
      <w:proofErr w:type="gramEnd"/>
      <w:r w:rsidR="000A255B">
        <w:rPr>
          <w:rFonts w:hint="eastAsia"/>
          <w:sz w:val="24"/>
          <w:szCs w:val="24"/>
        </w:rPr>
        <w:t>idle</w:t>
      </w:r>
      <w:proofErr w:type="gramStart"/>
      <w:r w:rsidR="000A255B">
        <w:rPr>
          <w:sz w:val="24"/>
          <w:szCs w:val="24"/>
        </w:rPr>
        <w:t>”</w:t>
      </w:r>
      <w:proofErr w:type="gramEnd"/>
      <w:r w:rsidR="000A255B">
        <w:rPr>
          <w:rFonts w:hint="eastAsia"/>
          <w:sz w:val="24"/>
          <w:szCs w:val="24"/>
        </w:rPr>
        <w:t>發生時，就執行</w:t>
      </w:r>
      <w:proofErr w:type="spellStart"/>
      <w:r w:rsidR="000A255B">
        <w:rPr>
          <w:rFonts w:hint="eastAsia"/>
          <w:sz w:val="24"/>
          <w:szCs w:val="24"/>
        </w:rPr>
        <w:t>performSearch</w:t>
      </w:r>
      <w:proofErr w:type="spellEnd"/>
      <w:r w:rsidR="000A255B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B848D78" wp14:editId="4733E838">
                <wp:simplePos x="0" y="0"/>
                <wp:positionH relativeFrom="margin">
                  <wp:posOffset>4446917</wp:posOffset>
                </wp:positionH>
                <wp:positionV relativeFrom="paragraph">
                  <wp:posOffset>3372928</wp:posOffset>
                </wp:positionV>
                <wp:extent cx="1362710" cy="292735"/>
                <wp:effectExtent l="495300" t="0" r="27940" b="240665"/>
                <wp:wrapNone/>
                <wp:docPr id="294" name="直線圖說文字 2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29273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79298"/>
                            <a:gd name="adj6" fmla="val -3523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17D5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失敗的話就return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48D78" id="直線圖說文字 2 294" o:spid="_x0000_s1130" type="#_x0000_t48" style="position:absolute;left:0;text-align:left;margin-left:350.15pt;margin-top:265.6pt;width:107.3pt;height:23.0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" adj="-7612,38728,-4430,4224,-63" fillcolor="white [3212]" strokecolor="#7fc0db [1940]" strokeweight="1pt">
                <v:fill opacity="59624f"/>
                <v:textbox>
                  <w:txbxContent>
                    <w:p w:rsidR="00806A00" w:rsidRDefault="00806A00" w:rsidP="00C17D5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失敗的話就return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>執行callback</w:t>
      </w:r>
      <w:r>
        <w:rPr>
          <w:sz w:val="24"/>
          <w:szCs w:val="24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7251821" wp14:editId="151BA938">
                <wp:simplePos x="0" y="0"/>
                <wp:positionH relativeFrom="margin">
                  <wp:posOffset>-737559</wp:posOffset>
                </wp:positionH>
                <wp:positionV relativeFrom="paragraph">
                  <wp:posOffset>4132053</wp:posOffset>
                </wp:positionV>
                <wp:extent cx="1259324" cy="706755"/>
                <wp:effectExtent l="0" t="0" r="550545" b="17145"/>
                <wp:wrapNone/>
                <wp:docPr id="296" name="直線圖說文字 2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59324" cy="70675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2873"/>
                            <a:gd name="adj6" fmla="val -4118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17D5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成功的話，將搜尋出來的結果位置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個個標上marker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51821" id="直線圖說文字 2 296" o:spid="_x0000_s1131" type="#_x0000_t48" style="position:absolute;left:0;text-align:left;margin-left:-58.1pt;margin-top:325.35pt;width:99.15pt;height:55.65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" adj="-8896,17901,-4430,4224,-63" fillcolor="white [3212]" strokecolor="#7fc0db [1940]" strokeweight="1pt">
                <v:fill opacity="59624f"/>
                <v:textbox>
                  <w:txbxContent>
                    <w:p w:rsidR="00806A00" w:rsidRDefault="00806A00" w:rsidP="00C17D5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成功的話，將搜尋出來的結果位置</w:t>
                      </w:r>
                      <w:proofErr w:type="gramStart"/>
                      <w:r>
                        <w:rPr>
                          <w:rFonts w:hint="eastAsia"/>
                        </w:rPr>
                        <w:t>一</w:t>
                      </w:r>
                      <w:proofErr w:type="gramEnd"/>
                      <w:r>
                        <w:rPr>
                          <w:rFonts w:hint="eastAsia"/>
                        </w:rPr>
                        <w:t>個個標上marker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137989E" wp14:editId="2CE6C5FC">
                <wp:simplePos x="0" y="0"/>
                <wp:positionH relativeFrom="margin">
                  <wp:posOffset>434975</wp:posOffset>
                </wp:positionH>
                <wp:positionV relativeFrom="paragraph">
                  <wp:posOffset>4726569</wp:posOffset>
                </wp:positionV>
                <wp:extent cx="4623758" cy="810883"/>
                <wp:effectExtent l="0" t="0" r="24765" b="27940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3758" cy="810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B35D0" id="矩形 295" o:spid="_x0000_s1026" style="position:absolute;margin-left:34.25pt;margin-top:372.15pt;width:364.1pt;height:63.8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" filled="f" strokecolor="#7fc0db [1940]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C460D32" wp14:editId="1674F6EE">
                <wp:simplePos x="0" y="0"/>
                <wp:positionH relativeFrom="margin">
                  <wp:posOffset>435634</wp:posOffset>
                </wp:positionH>
                <wp:positionV relativeFrom="paragraph">
                  <wp:posOffset>3907766</wp:posOffset>
                </wp:positionV>
                <wp:extent cx="5296619" cy="810883"/>
                <wp:effectExtent l="0" t="0" r="18415" b="27940"/>
                <wp:wrapNone/>
                <wp:docPr id="293" name="矩形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619" cy="810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8B22E" id="矩形 293" o:spid="_x0000_s1026" style="position:absolute;margin-left:34.3pt;margin-top:307.7pt;width:417.05pt;height:63.8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031D20B" wp14:editId="3253B1B6">
            <wp:extent cx="5486400" cy="2179955"/>
            <wp:effectExtent l="0" t="0" r="0" b="0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1FCA5F3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FD5520E" wp14:editId="45B9D31B">
                <wp:simplePos x="0" y="0"/>
                <wp:positionH relativeFrom="margin">
                  <wp:posOffset>4360653</wp:posOffset>
                </wp:positionH>
                <wp:positionV relativeFrom="paragraph">
                  <wp:posOffset>6211019</wp:posOffset>
                </wp:positionV>
                <wp:extent cx="1371600" cy="542925"/>
                <wp:effectExtent l="1028700" t="0" r="19050" b="161925"/>
                <wp:wrapNone/>
                <wp:docPr id="301" name="直線圖說文字 2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429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55872"/>
                            <a:gd name="adj5" fmla="val 125046"/>
                            <a:gd name="adj6" fmla="val -7466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4515EA">
                            <w:pPr>
                              <w:spacing w:before="100" w:beforeAutospacing="1" w:line="240" w:lineRule="auto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arker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作標使用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搜尋出來得座標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520E" id="直線圖說文字 2 301" o:spid="_x0000_s1132" type="#_x0000_t48" style="position:absolute;left:0;text-align:left;margin-left:343.35pt;margin-top:489.05pt;width:108pt;height:42.7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" adj="-16127,27010,-12068,4224,-63" fillcolor="white [3212]" strokecolor="#7fc0db [1940]" strokeweight="1pt">
                <v:fill opacity="59624f"/>
                <v:textbox>
                  <w:txbxContent>
                    <w:p w:rsidR="00806A00" w:rsidRDefault="00806A00" w:rsidP="004515EA">
                      <w:pPr>
                        <w:spacing w:before="100" w:beforeAutospacing="1" w:line="240" w:lineRule="auto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arker</w:t>
                      </w:r>
                      <w:proofErr w:type="gramStart"/>
                      <w:r>
                        <w:rPr>
                          <w:rFonts w:hint="eastAsia"/>
                        </w:rPr>
                        <w:t>作標使用</w:t>
                      </w:r>
                      <w:proofErr w:type="gramEnd"/>
                      <w:r>
                        <w:rPr>
                          <w:rFonts w:hint="eastAsia"/>
                        </w:rPr>
                        <w:t>搜尋出來得座標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>設定Marker</w:t>
      </w:r>
      <w:r w:rsidR="004515EA">
        <w:rPr>
          <w:rFonts w:hint="eastAsia"/>
          <w:sz w:val="24"/>
          <w:szCs w:val="24"/>
        </w:rPr>
        <w:t xml:space="preserve"> </w:t>
      </w:r>
      <w:proofErr w:type="gramStart"/>
      <w:r w:rsidR="004515EA">
        <w:rPr>
          <w:sz w:val="24"/>
          <w:szCs w:val="24"/>
        </w:rPr>
        <w:t>–</w:t>
      </w:r>
      <w:proofErr w:type="gramEnd"/>
      <w:r w:rsidR="004515EA">
        <w:rPr>
          <w:rFonts w:hint="eastAsia"/>
          <w:sz w:val="24"/>
          <w:szCs w:val="24"/>
        </w:rPr>
        <w:t xml:space="preserve"> </w:t>
      </w:r>
      <w:proofErr w:type="spellStart"/>
      <w:r w:rsidR="004515EA">
        <w:rPr>
          <w:sz w:val="24"/>
          <w:szCs w:val="24"/>
        </w:rPr>
        <w:t>addMarker</w:t>
      </w:r>
      <w:proofErr w:type="spellEnd"/>
      <w:r w:rsidR="004515EA">
        <w:rPr>
          <w:sz w:val="24"/>
          <w:szCs w:val="24"/>
        </w:rPr>
        <w:t>()</w:t>
      </w:r>
      <w:r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A06904D" wp14:editId="68DAC2DF">
                <wp:simplePos x="0" y="0"/>
                <wp:positionH relativeFrom="margin">
                  <wp:posOffset>504646</wp:posOffset>
                </wp:positionH>
                <wp:positionV relativeFrom="paragraph">
                  <wp:posOffset>6883879</wp:posOffset>
                </wp:positionV>
                <wp:extent cx="3278038" cy="206747"/>
                <wp:effectExtent l="0" t="0" r="17780" b="22225"/>
                <wp:wrapNone/>
                <wp:docPr id="300" name="矩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8" cy="2067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25054" id="矩形 300" o:spid="_x0000_s1026" style="position:absolute;margin-left:39.75pt;margin-top:542.05pt;width:258.1pt;height:16.3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4515EA">
        <w:rPr>
          <w:noProof/>
          <w:sz w:val="24"/>
          <w:szCs w:val="24"/>
        </w:rPr>
        <w:drawing>
          <wp:inline distT="0" distB="0" distL="0" distR="0" wp14:anchorId="2B72CA3E" wp14:editId="6DC56F35">
            <wp:extent cx="3734321" cy="1524213"/>
            <wp:effectExtent l="0" t="0" r="0" b="0"/>
            <wp:docPr id="299" name="圖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1FC1F3B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4D0">
        <w:rPr>
          <w:sz w:val="24"/>
          <w:szCs w:val="24"/>
        </w:rPr>
        <w:br/>
      </w:r>
      <w:r w:rsidR="005674D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F920944" wp14:editId="507A5EC0">
                <wp:simplePos x="0" y="0"/>
                <wp:positionH relativeFrom="margin">
                  <wp:posOffset>-728704</wp:posOffset>
                </wp:positionH>
                <wp:positionV relativeFrom="paragraph">
                  <wp:posOffset>-353060</wp:posOffset>
                </wp:positionV>
                <wp:extent cx="1043305" cy="939800"/>
                <wp:effectExtent l="0" t="0" r="652145" b="12700"/>
                <wp:wrapNone/>
                <wp:docPr id="311" name="直線圖說文字 2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43305" cy="93980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96"/>
                            <a:gd name="adj6" fmla="val -59138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674D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抓出每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搜尋結果的詳細資料(包含店名，地址，電話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0944" id="直線圖說文字 2 311" o:spid="_x0000_s1133" type="#_x0000_t48" style="position:absolute;left:0;text-align:left;margin-left:-57.4pt;margin-top:-27.8pt;width:82.15pt;height:74pt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" adj="-12774,19266,-4430,4224,-63" fillcolor="white [3212]" strokecolor="#7fc0db [1940]" strokeweight="1pt">
                <v:fill opacity="59624f"/>
                <v:textbox>
                  <w:txbxContent>
                    <w:p w:rsidR="00806A00" w:rsidRDefault="00806A00" w:rsidP="005674D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抓出每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搜尋結果的詳細資料(包含店名，地址，電話</w:t>
                      </w:r>
                      <w:r>
                        <w:t>)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674D0">
        <w:rPr>
          <w:rFonts w:hint="eastAsia"/>
          <w:sz w:val="24"/>
          <w:szCs w:val="24"/>
        </w:rPr>
        <w:t>每</w:t>
      </w:r>
      <w:proofErr w:type="gramStart"/>
      <w:r w:rsidR="005674D0">
        <w:rPr>
          <w:rFonts w:hint="eastAsia"/>
          <w:sz w:val="24"/>
          <w:szCs w:val="24"/>
        </w:rPr>
        <w:t>個</w:t>
      </w:r>
      <w:proofErr w:type="gramEnd"/>
      <w:r w:rsidR="005674D0">
        <w:rPr>
          <w:rFonts w:hint="eastAsia"/>
          <w:sz w:val="24"/>
          <w:szCs w:val="24"/>
        </w:rPr>
        <w:t>Marker都設置click 監聽事件，並且將事件觸發的動作寫在監聽</w:t>
      </w:r>
      <w:proofErr w:type="gramStart"/>
      <w:r w:rsidR="005674D0">
        <w:rPr>
          <w:rFonts w:hint="eastAsia"/>
          <w:sz w:val="24"/>
          <w:szCs w:val="24"/>
        </w:rPr>
        <w:t>函式中</w:t>
      </w:r>
      <w:proofErr w:type="gramEnd"/>
      <w:r w:rsidR="004515EA">
        <w:rPr>
          <w:sz w:val="24"/>
          <w:szCs w:val="24"/>
        </w:rPr>
        <w:br/>
      </w:r>
      <w:r w:rsidR="00446ABE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48C35A7" wp14:editId="11F2EB43">
                <wp:simplePos x="0" y="0"/>
                <wp:positionH relativeFrom="margin">
                  <wp:posOffset>5138338</wp:posOffset>
                </wp:positionH>
                <wp:positionV relativeFrom="paragraph">
                  <wp:posOffset>1502796</wp:posOffset>
                </wp:positionV>
                <wp:extent cx="1103630" cy="325755"/>
                <wp:effectExtent l="342900" t="0" r="20320" b="112395"/>
                <wp:wrapNone/>
                <wp:docPr id="343" name="直線圖說文字 2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32575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27103"/>
                            <a:gd name="adj6" fmla="val -3049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446ABE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功能按鈕的設置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C35A7" id="直線圖說文字 2 343" o:spid="_x0000_s1134" type="#_x0000_t48" style="position:absolute;left:0;text-align:left;margin-left:404.6pt;margin-top:118.35pt;width:86.9pt;height:25.6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" adj="-6586,27454,-4430,4224,-63" fillcolor="white [3212]" strokecolor="#8a1e1e" strokeweight="1pt">
                <v:fill opacity="59624f"/>
                <v:textbox>
                  <w:txbxContent>
                    <w:p w:rsidR="00806A00" w:rsidRDefault="00806A00" w:rsidP="00446ABE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功能按鈕的設置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D524E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E67F661" wp14:editId="3563A9ED">
                <wp:simplePos x="0" y="0"/>
                <wp:positionH relativeFrom="margin">
                  <wp:posOffset>624840</wp:posOffset>
                </wp:positionH>
                <wp:positionV relativeFrom="paragraph">
                  <wp:posOffset>2535555</wp:posOffset>
                </wp:positionV>
                <wp:extent cx="5140960" cy="1207135"/>
                <wp:effectExtent l="0" t="0" r="21590" b="12065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960" cy="1207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3760C" id="矩形 308" o:spid="_x0000_s1026" style="position:absolute;margin-left:49.2pt;margin-top:199.65pt;width:404.8pt;height:95.0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B7AB5E6" wp14:editId="3DA1195D">
                <wp:simplePos x="0" y="0"/>
                <wp:positionH relativeFrom="margin">
                  <wp:posOffset>288661</wp:posOffset>
                </wp:positionH>
                <wp:positionV relativeFrom="paragraph">
                  <wp:posOffset>499745</wp:posOffset>
                </wp:positionV>
                <wp:extent cx="3114136" cy="120422"/>
                <wp:effectExtent l="0" t="0" r="10160" b="13335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136" cy="120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931CD" id="矩形 310" o:spid="_x0000_s1026" style="position:absolute;margin-left:22.75pt;margin-top:39.35pt;width:245.2pt;height:9.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856D255" wp14:editId="65D00701">
                <wp:simplePos x="0" y="0"/>
                <wp:positionH relativeFrom="margin">
                  <wp:posOffset>288985</wp:posOffset>
                </wp:positionH>
                <wp:positionV relativeFrom="paragraph">
                  <wp:posOffset>267419</wp:posOffset>
                </wp:positionV>
                <wp:extent cx="3277870" cy="232913"/>
                <wp:effectExtent l="0" t="0" r="17780" b="15240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2329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DC7EC" id="矩形 303" o:spid="_x0000_s1026" style="position:absolute;margin-left:22.75pt;margin-top:21.05pt;width:258.1pt;height:18.3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8A9A26D" wp14:editId="1EC93379">
                <wp:simplePos x="0" y="0"/>
                <wp:positionH relativeFrom="margin">
                  <wp:posOffset>-694426</wp:posOffset>
                </wp:positionH>
                <wp:positionV relativeFrom="paragraph">
                  <wp:posOffset>2130725</wp:posOffset>
                </wp:positionV>
                <wp:extent cx="1043305" cy="542925"/>
                <wp:effectExtent l="0" t="0" r="518795" b="28575"/>
                <wp:wrapNone/>
                <wp:docPr id="309" name="直線圖說文字 2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43305" cy="5429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1756"/>
                            <a:gd name="adj6" fmla="val -4673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674D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功能按鈕的觸發事件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9A26D" id="直線圖說文字 2 309" o:spid="_x0000_s1135" type="#_x0000_t48" style="position:absolute;left:0;text-align:left;margin-left:-54.7pt;margin-top:167.75pt;width:82.15pt;height:42.75pt;flip:x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" adj="-10095,15499,-4430,4224,-63" fillcolor="white [3212]" strokecolor="#7fc0db [1940]" strokeweight="1pt">
                <v:fill opacity="59624f"/>
                <v:textbox>
                  <w:txbxContent>
                    <w:p w:rsidR="00806A00" w:rsidRDefault="00806A00" w:rsidP="005674D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功能按鈕的觸發事件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2A09036" wp14:editId="64C90AD5">
                <wp:simplePos x="0" y="0"/>
                <wp:positionH relativeFrom="column">
                  <wp:posOffset>685800</wp:posOffset>
                </wp:positionH>
                <wp:positionV relativeFrom="paragraph">
                  <wp:posOffset>1923691</wp:posOffset>
                </wp:positionV>
                <wp:extent cx="5037826" cy="370935"/>
                <wp:effectExtent l="0" t="0" r="10795" b="10160"/>
                <wp:wrapNone/>
                <wp:docPr id="307" name="矩形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7826" cy="3709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89F74" id="矩形 307" o:spid="_x0000_s1026" style="position:absolute;margin-left:54pt;margin-top:151.45pt;width:396.7pt;height:29.2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" filled="f" strokecolor="#8a1e1e" strokeweight="1.5pt"/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489E299" wp14:editId="58C6DF9F">
                <wp:simplePos x="0" y="0"/>
                <wp:positionH relativeFrom="margin">
                  <wp:posOffset>-737558</wp:posOffset>
                </wp:positionH>
                <wp:positionV relativeFrom="paragraph">
                  <wp:posOffset>681487</wp:posOffset>
                </wp:positionV>
                <wp:extent cx="1259205" cy="939800"/>
                <wp:effectExtent l="0" t="0" r="455295" b="12700"/>
                <wp:wrapNone/>
                <wp:docPr id="306" name="直線圖說文字 2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59205" cy="93980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1567"/>
                            <a:gd name="adj6" fmla="val -3433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674D0">
                            <w:pPr>
                              <w:spacing w:before="100" w:beforeAutospacing="1" w:line="240" w:lineRule="auto"/>
                            </w:pPr>
                            <w:r w:rsidRPr="005674D0">
                              <w:rPr>
                                <w:rFonts w:hint="eastAsia"/>
                              </w:rPr>
                              <w:t>將每</w:t>
                            </w:r>
                            <w:proofErr w:type="gramStart"/>
                            <w:r w:rsidRPr="005674D0"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 w:rsidRPr="005674D0">
                              <w:t>Marker設置</w:t>
                            </w:r>
                            <w:proofErr w:type="spellStart"/>
                            <w:r w:rsidRPr="005674D0">
                              <w:t>infoWindow</w:t>
                            </w:r>
                            <w:proofErr w:type="spellEnd"/>
                            <w:r w:rsidRPr="005674D0">
                              <w:t>並且在裡面放入功能按鈕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9E299" id="直線圖說文字 2 306" o:spid="_x0000_s1136" type="#_x0000_t48" style="position:absolute;left:0;text-align:left;margin-left:-58.1pt;margin-top:53.65pt;width:99.15pt;height:74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" adj="-7416,8978,-4430,4224,-63" fillcolor="white [3212]" strokecolor="#7fc0db [1940]" strokeweight="1pt">
                <v:fill opacity="59624f"/>
                <v:textbox>
                  <w:txbxContent>
                    <w:p w:rsidR="00806A00" w:rsidRDefault="00806A00" w:rsidP="005674D0">
                      <w:pPr>
                        <w:spacing w:before="100" w:beforeAutospacing="1" w:line="240" w:lineRule="auto"/>
                      </w:pPr>
                      <w:r w:rsidRPr="005674D0">
                        <w:rPr>
                          <w:rFonts w:hint="eastAsia"/>
                        </w:rPr>
                        <w:t>將每</w:t>
                      </w:r>
                      <w:proofErr w:type="gramStart"/>
                      <w:r w:rsidRPr="005674D0">
                        <w:rPr>
                          <w:rFonts w:hint="eastAsia"/>
                        </w:rPr>
                        <w:t>個</w:t>
                      </w:r>
                      <w:proofErr w:type="gramEnd"/>
                      <w:r w:rsidRPr="005674D0">
                        <w:t>Marker設置</w:t>
                      </w:r>
                      <w:proofErr w:type="spellStart"/>
                      <w:r w:rsidRPr="005674D0">
                        <w:t>infoWindow</w:t>
                      </w:r>
                      <w:proofErr w:type="spellEnd"/>
                      <w:r w:rsidRPr="005674D0">
                        <w:t>並且在裡面放入功能按鈕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07DC102" wp14:editId="5362594B">
                <wp:simplePos x="0" y="0"/>
                <wp:positionH relativeFrom="margin">
                  <wp:posOffset>625414</wp:posOffset>
                </wp:positionH>
                <wp:positionV relativeFrom="paragraph">
                  <wp:posOffset>1078302</wp:posOffset>
                </wp:positionV>
                <wp:extent cx="5141343" cy="1457864"/>
                <wp:effectExtent l="0" t="0" r="21590" b="28575"/>
                <wp:wrapNone/>
                <wp:docPr id="305" name="矩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343" cy="14578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FAD20" id="矩形 305" o:spid="_x0000_s1026" style="position:absolute;margin-left:49.25pt;margin-top:84.9pt;width:404.85pt;height:114.8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087DD7" wp14:editId="03D09B05">
                <wp:simplePos x="0" y="0"/>
                <wp:positionH relativeFrom="margin">
                  <wp:posOffset>3989717</wp:posOffset>
                </wp:positionH>
                <wp:positionV relativeFrom="paragraph">
                  <wp:posOffset>379562</wp:posOffset>
                </wp:positionV>
                <wp:extent cx="991870" cy="258445"/>
                <wp:effectExtent l="419100" t="19050" r="17780" b="27305"/>
                <wp:wrapNone/>
                <wp:docPr id="304" name="直線圖說文字 2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2584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6302"/>
                            <a:gd name="adj5" fmla="val -5723"/>
                            <a:gd name="adj6" fmla="val -4263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674D0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事件監聽函式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87DD7" id="直線圖說文字 2 304" o:spid="_x0000_s1137" type="#_x0000_t48" style="position:absolute;left:0;text-align:left;margin-left:314.15pt;margin-top:29.9pt;width:78.1pt;height:20.3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" adj="-9209,-1236,-5681,4224,-63" fillcolor="white [3212]" strokecolor="#7fc0db [1940]" strokeweight="1pt">
                <v:fill opacity="59624f"/>
                <v:textbox>
                  <w:txbxContent>
                    <w:p w:rsidR="00806A00" w:rsidRDefault="00806A00" w:rsidP="005674D0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事件監聽函式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5EA">
        <w:rPr>
          <w:noProof/>
          <w:sz w:val="24"/>
          <w:szCs w:val="24"/>
        </w:rPr>
        <w:drawing>
          <wp:inline distT="0" distB="0" distL="0" distR="0" wp14:anchorId="6C8FFDFD" wp14:editId="6B0FD3A2">
            <wp:extent cx="5486400" cy="3688080"/>
            <wp:effectExtent l="0" t="0" r="0" b="7620"/>
            <wp:docPr id="302" name="圖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1FC2B1E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D0" w:rsidRPr="003D524E" w:rsidRDefault="003D524E" w:rsidP="00DC376F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 w:rsidRPr="003D524E">
        <w:rPr>
          <w:rFonts w:hint="eastAsia"/>
          <w:sz w:val="18"/>
          <w:szCs w:val="18"/>
        </w:rPr>
        <w:t>參考網址：</w:t>
      </w:r>
      <w:hyperlink r:id="rId97" w:history="1">
        <w:r w:rsidRPr="003D524E">
          <w:rPr>
            <w:rStyle w:val="af6"/>
            <w:sz w:val="18"/>
            <w:szCs w:val="18"/>
          </w:rPr>
          <w:t>https://developers.google.com/maps/documentation/javascript/examples/infowindow-simple</w:t>
        </w:r>
      </w:hyperlink>
      <w:r>
        <w:rPr>
          <w:sz w:val="18"/>
          <w:szCs w:val="18"/>
        </w:rPr>
        <w:br/>
      </w:r>
      <w:r w:rsidR="005674D0" w:rsidRPr="003D524E">
        <w:rPr>
          <w:sz w:val="18"/>
          <w:szCs w:val="18"/>
        </w:rPr>
        <w:br/>
      </w:r>
      <w:r>
        <w:rPr>
          <w:rFonts w:hint="eastAsia"/>
          <w:sz w:val="24"/>
          <w:szCs w:val="24"/>
        </w:rPr>
        <w:t>[改變常用瓦斯行]</w:t>
      </w:r>
      <w:r>
        <w:rPr>
          <w:sz w:val="24"/>
          <w:szCs w:val="24"/>
        </w:rPr>
        <w:br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6400" cy="2878455"/>
            <wp:effectExtent l="0" t="0" r="0" b="0"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1FCC1D4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BC0969" w:rsidRDefault="004D21D0" w:rsidP="00981494">
      <w:pPr>
        <w:pStyle w:val="a0"/>
        <w:spacing w:line="240" w:lineRule="auto"/>
        <w:ind w:left="216" w:hanging="216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93168EF" wp14:editId="17936B40">
                <wp:simplePos x="0" y="0"/>
                <wp:positionH relativeFrom="margin">
                  <wp:posOffset>3213779</wp:posOffset>
                </wp:positionH>
                <wp:positionV relativeFrom="paragraph">
                  <wp:posOffset>4924853</wp:posOffset>
                </wp:positionV>
                <wp:extent cx="2647480" cy="2353310"/>
                <wp:effectExtent l="1276350" t="0" r="19685" b="27940"/>
                <wp:wrapNone/>
                <wp:docPr id="320" name="直線圖說文字 2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480" cy="23533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5739"/>
                            <a:gd name="adj6" fmla="val -4799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981494">
                            <w:pPr>
                              <w:pStyle w:val="a"/>
                              <w:spacing w:after="100" w:afterAutospacing="1" w:line="220" w:lineRule="exact"/>
                            </w:pPr>
                            <w:r>
                              <w:t>點擊瓦斯行的Marker回顯示瓦斯</w:t>
                            </w:r>
                            <w:proofErr w:type="gramStart"/>
                            <w:r>
                              <w:t>行店名</w:t>
                            </w:r>
                            <w:proofErr w:type="gramEnd"/>
                            <w:r>
                              <w:t>，地址，電話</w:t>
                            </w:r>
                            <w:r>
                              <w:br/>
                            </w:r>
                          </w:p>
                          <w:p w:rsidR="00806A00" w:rsidRDefault="00806A00" w:rsidP="00981494">
                            <w:pPr>
                              <w:pStyle w:val="a"/>
                              <w:spacing w:after="100" w:afterAutospacing="1" w:line="220" w:lineRule="exact"/>
                            </w:pPr>
                            <w:r>
                              <w:t>提供三個功能：</w:t>
                            </w:r>
                          </w:p>
                          <w:p w:rsidR="00806A00" w:rsidRPr="00981494" w:rsidRDefault="00806A00" w:rsidP="00981494">
                            <w:pPr>
                              <w:spacing w:before="100" w:beforeAutospacing="1" w:after="100" w:afterAutospacing="1" w:line="220" w:lineRule="exact"/>
                              <w:rPr>
                                <w:color w:val="276E8B" w:themeColor="accent1" w:themeShade="BF"/>
                              </w:rPr>
                            </w:pPr>
                            <w:r w:rsidRPr="00981494">
                              <w:rPr>
                                <w:rFonts w:hint="eastAsia"/>
                                <w:color w:val="276E8B" w:themeColor="accent1" w:themeShade="BF"/>
                              </w:rPr>
                              <w:t>路線</w:t>
                            </w:r>
                            <w:r w:rsidRPr="00981494">
                              <w:rPr>
                                <w:color w:val="276E8B" w:themeColor="accent1" w:themeShade="BF"/>
                              </w:rPr>
                              <w:t xml:space="preserve"> </w:t>
                            </w:r>
                            <w:proofErr w:type="gramStart"/>
                            <w:r w:rsidRPr="00981494">
                              <w:rPr>
                                <w:color w:val="276E8B" w:themeColor="accent1" w:themeShade="BF"/>
                              </w:rPr>
                              <w:t>–</w:t>
                            </w:r>
                            <w:proofErr w:type="gramEnd"/>
                            <w:r w:rsidRPr="00981494">
                              <w:rPr>
                                <w:color w:val="276E8B" w:themeColor="accent1" w:themeShade="BF"/>
                              </w:rPr>
                              <w:t xml:space="preserve"> 會連到set_get_direction.</w:t>
                            </w:r>
                            <w:proofErr w:type="gramStart"/>
                            <w:r w:rsidRPr="00981494">
                              <w:rPr>
                                <w:color w:val="276E8B" w:themeColor="accent1" w:themeShade="BF"/>
                              </w:rPr>
                              <w:t>html</w:t>
                            </w:r>
                            <w:r>
                              <w:rPr>
                                <w:color w:val="276E8B" w:themeColor="accent1" w:themeShade="BF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color w:val="276E8B" w:themeColor="accent1" w:themeShade="BF"/>
                              </w:rPr>
                              <w:t>地址</w:t>
                            </w:r>
                          </w:p>
                          <w:p w:rsidR="00806A00" w:rsidRPr="00981494" w:rsidRDefault="00806A00" w:rsidP="00981494">
                            <w:pPr>
                              <w:spacing w:before="100" w:beforeAutospacing="1" w:after="100" w:afterAutospacing="1" w:line="220" w:lineRule="exact"/>
                              <w:rPr>
                                <w:color w:val="276E8B" w:themeColor="accent1" w:themeShade="BF"/>
                              </w:rPr>
                            </w:pPr>
                            <w:r w:rsidRPr="00981494">
                              <w:rPr>
                                <w:rFonts w:hint="eastAsia"/>
                                <w:color w:val="276E8B" w:themeColor="accent1" w:themeShade="BF"/>
                              </w:rPr>
                              <w:t>打電話：撥打電話給瓦斯行</w:t>
                            </w:r>
                          </w:p>
                          <w:p w:rsidR="00806A00" w:rsidRPr="00981494" w:rsidRDefault="00806A00" w:rsidP="00981494">
                            <w:pPr>
                              <w:spacing w:before="100" w:beforeAutospacing="1" w:after="100" w:afterAutospacing="1" w:line="220" w:lineRule="exact"/>
                              <w:rPr>
                                <w:color w:val="276E8B" w:themeColor="accent1" w:themeShade="BF"/>
                              </w:rPr>
                            </w:pPr>
                            <w:r w:rsidRPr="00981494">
                              <w:rPr>
                                <w:rFonts w:hint="eastAsia"/>
                                <w:color w:val="276E8B" w:themeColor="accent1" w:themeShade="BF"/>
                              </w:rPr>
                              <w:t>設為常用：可以將該瓦斯行設為常用瓦斯行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68EF" id="直線圖說文字 2 320" o:spid="_x0000_s1138" type="#_x0000_t48" style="position:absolute;left:0;text-align:left;margin-left:253.05pt;margin-top:387.8pt;width:208.45pt;height:185.3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" adj="-10366,9880,-4430,4224,-63" fillcolor="white [3212]" strokecolor="#7fc0db [1940]" strokeweight="1pt">
                <v:fill opacity="59624f"/>
                <v:textbox>
                  <w:txbxContent>
                    <w:p w:rsidR="00806A00" w:rsidRDefault="00806A00" w:rsidP="00981494">
                      <w:pPr>
                        <w:pStyle w:val="a"/>
                        <w:spacing w:after="100" w:afterAutospacing="1" w:line="220" w:lineRule="exact"/>
                      </w:pPr>
                      <w:r>
                        <w:t>點擊瓦斯行的Marker回顯示瓦斯</w:t>
                      </w:r>
                      <w:proofErr w:type="gramStart"/>
                      <w:r>
                        <w:t>行店名</w:t>
                      </w:r>
                      <w:proofErr w:type="gramEnd"/>
                      <w:r>
                        <w:t>，地址，電話</w:t>
                      </w:r>
                      <w:r>
                        <w:br/>
                      </w:r>
                    </w:p>
                    <w:p w:rsidR="00806A00" w:rsidRDefault="00806A00" w:rsidP="00981494">
                      <w:pPr>
                        <w:pStyle w:val="a"/>
                        <w:spacing w:after="100" w:afterAutospacing="1" w:line="220" w:lineRule="exact"/>
                      </w:pPr>
                      <w:r>
                        <w:t>提供三個功能：</w:t>
                      </w:r>
                    </w:p>
                    <w:p w:rsidR="00806A00" w:rsidRPr="00981494" w:rsidRDefault="00806A00" w:rsidP="00981494">
                      <w:pPr>
                        <w:spacing w:before="100" w:beforeAutospacing="1" w:after="100" w:afterAutospacing="1" w:line="220" w:lineRule="exact"/>
                        <w:rPr>
                          <w:color w:val="276E8B" w:themeColor="accent1" w:themeShade="BF"/>
                        </w:rPr>
                      </w:pPr>
                      <w:r w:rsidRPr="00981494">
                        <w:rPr>
                          <w:rFonts w:hint="eastAsia"/>
                          <w:color w:val="276E8B" w:themeColor="accent1" w:themeShade="BF"/>
                        </w:rPr>
                        <w:t>路線</w:t>
                      </w:r>
                      <w:r w:rsidRPr="00981494">
                        <w:rPr>
                          <w:color w:val="276E8B" w:themeColor="accent1" w:themeShade="BF"/>
                        </w:rPr>
                        <w:t xml:space="preserve"> </w:t>
                      </w:r>
                      <w:proofErr w:type="gramStart"/>
                      <w:r w:rsidRPr="00981494">
                        <w:rPr>
                          <w:color w:val="276E8B" w:themeColor="accent1" w:themeShade="BF"/>
                        </w:rPr>
                        <w:t>–</w:t>
                      </w:r>
                      <w:proofErr w:type="gramEnd"/>
                      <w:r w:rsidRPr="00981494">
                        <w:rPr>
                          <w:color w:val="276E8B" w:themeColor="accent1" w:themeShade="BF"/>
                        </w:rPr>
                        <w:t xml:space="preserve"> 會連到set_get_direction.</w:t>
                      </w:r>
                      <w:proofErr w:type="gramStart"/>
                      <w:r w:rsidRPr="00981494">
                        <w:rPr>
                          <w:color w:val="276E8B" w:themeColor="accent1" w:themeShade="BF"/>
                        </w:rPr>
                        <w:t>html</w:t>
                      </w:r>
                      <w:r>
                        <w:rPr>
                          <w:color w:val="276E8B" w:themeColor="accent1" w:themeShade="BF"/>
                        </w:rPr>
                        <w:t>?</w:t>
                      </w:r>
                      <w:proofErr w:type="gramEnd"/>
                      <w:r>
                        <w:rPr>
                          <w:color w:val="276E8B" w:themeColor="accent1" w:themeShade="BF"/>
                        </w:rPr>
                        <w:t>地址</w:t>
                      </w:r>
                    </w:p>
                    <w:p w:rsidR="00806A00" w:rsidRPr="00981494" w:rsidRDefault="00806A00" w:rsidP="00981494">
                      <w:pPr>
                        <w:spacing w:before="100" w:beforeAutospacing="1" w:after="100" w:afterAutospacing="1" w:line="220" w:lineRule="exact"/>
                        <w:rPr>
                          <w:color w:val="276E8B" w:themeColor="accent1" w:themeShade="BF"/>
                        </w:rPr>
                      </w:pPr>
                      <w:r w:rsidRPr="00981494">
                        <w:rPr>
                          <w:rFonts w:hint="eastAsia"/>
                          <w:color w:val="276E8B" w:themeColor="accent1" w:themeShade="BF"/>
                        </w:rPr>
                        <w:t>打電話：撥打電話給瓦斯行</w:t>
                      </w:r>
                    </w:p>
                    <w:p w:rsidR="00806A00" w:rsidRPr="00981494" w:rsidRDefault="00806A00" w:rsidP="00981494">
                      <w:pPr>
                        <w:spacing w:before="100" w:beforeAutospacing="1" w:after="100" w:afterAutospacing="1" w:line="220" w:lineRule="exact"/>
                        <w:rPr>
                          <w:color w:val="276E8B" w:themeColor="accent1" w:themeShade="BF"/>
                        </w:rPr>
                      </w:pPr>
                      <w:r w:rsidRPr="00981494">
                        <w:rPr>
                          <w:rFonts w:hint="eastAsia"/>
                          <w:color w:val="276E8B" w:themeColor="accent1" w:themeShade="BF"/>
                        </w:rPr>
                        <w:t>設為常用：可以將該瓦斯行設為常用瓦斯行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937792" behindDoc="0" locked="0" layoutInCell="1" allowOverlap="1" wp14:anchorId="49DF70D1" wp14:editId="1BF7F013">
            <wp:simplePos x="0" y="0"/>
            <wp:positionH relativeFrom="column">
              <wp:posOffset>69097</wp:posOffset>
            </wp:positionH>
            <wp:positionV relativeFrom="paragraph">
              <wp:posOffset>4492684</wp:posOffset>
            </wp:positionV>
            <wp:extent cx="2656840" cy="3712210"/>
            <wp:effectExtent l="19050" t="19050" r="10160" b="21590"/>
            <wp:wrapTopAndBottom/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1FCDB20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37122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81494"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11C1BCD5" wp14:editId="5075E622">
                <wp:simplePos x="0" y="0"/>
                <wp:positionH relativeFrom="column">
                  <wp:posOffset>3841750</wp:posOffset>
                </wp:positionH>
                <wp:positionV relativeFrom="paragraph">
                  <wp:posOffset>2065020</wp:posOffset>
                </wp:positionV>
                <wp:extent cx="1103630" cy="410210"/>
                <wp:effectExtent l="0" t="0" r="0" b="0"/>
                <wp:wrapSquare wrapText="bothSides"/>
                <wp:docPr id="3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B678ED">
                            <w:r>
                              <w:rPr>
                                <w:rFonts w:hint="eastAsia"/>
                              </w:rPr>
                              <w:t>瓦斯行位置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1BCD5" id="_x0000_s1139" type="#_x0000_t202" style="position:absolute;left:0;text-align:left;margin-left:302.5pt;margin-top:162.6pt;width:86.9pt;height:32.3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" filled="f" stroked="f">
                <v:textbox>
                  <w:txbxContent>
                    <w:p w:rsidR="00806A00" w:rsidRDefault="00806A00" w:rsidP="00B678ED">
                      <w:r>
                        <w:rPr>
                          <w:rFonts w:hint="eastAsia"/>
                        </w:rPr>
                        <w:t>瓦斯行位置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1494"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560A8D60" wp14:editId="6DDE92B5">
                <wp:simplePos x="0" y="0"/>
                <wp:positionH relativeFrom="column">
                  <wp:posOffset>3836035</wp:posOffset>
                </wp:positionH>
                <wp:positionV relativeFrom="paragraph">
                  <wp:posOffset>1533525</wp:posOffset>
                </wp:positionV>
                <wp:extent cx="1103630" cy="410210"/>
                <wp:effectExtent l="0" t="0" r="0" b="0"/>
                <wp:wrapSquare wrapText="bothSides"/>
                <wp:docPr id="3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B678ED">
                            <w:r>
                              <w:rPr>
                                <w:rFonts w:hint="eastAsia"/>
                              </w:rPr>
                              <w:t>使用者現在位置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8D60" id="_x0000_s1140" type="#_x0000_t202" style="position:absolute;left:0;text-align:left;margin-left:302.05pt;margin-top:120.75pt;width:86.9pt;height:32.3pt;z-index:25190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" filled="f" stroked="f">
                <v:textbox>
                  <w:txbxContent>
                    <w:p w:rsidR="00806A00" w:rsidRDefault="00806A00" w:rsidP="00B678ED">
                      <w:r>
                        <w:rPr>
                          <w:rFonts w:hint="eastAsia"/>
                        </w:rPr>
                        <w:t>使用者現在位置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1494">
        <w:rPr>
          <w:rFonts w:hint="eastAsia"/>
          <w:b/>
          <w:noProof/>
          <w:sz w:val="24"/>
          <w:szCs w:val="24"/>
        </w:rPr>
        <w:drawing>
          <wp:anchor distT="0" distB="0" distL="114300" distR="114300" simplePos="0" relativeHeight="251901952" behindDoc="1" locked="0" layoutInCell="1" allowOverlap="1" wp14:anchorId="0EAF2D1B" wp14:editId="71622851">
            <wp:simplePos x="0" y="0"/>
            <wp:positionH relativeFrom="column">
              <wp:posOffset>3369945</wp:posOffset>
            </wp:positionH>
            <wp:positionV relativeFrom="paragraph">
              <wp:posOffset>2128520</wp:posOffset>
            </wp:positionV>
            <wp:extent cx="422275" cy="422275"/>
            <wp:effectExtent l="0" t="0" r="0" b="0"/>
            <wp:wrapNone/>
            <wp:docPr id="315" name="圖片 315" descr="C:\xampp\htdocs\iot_gas_weight\img\mark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iot_gas_weight\img\marker_ico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494">
        <w:rPr>
          <w:b/>
          <w:noProof/>
          <w:sz w:val="24"/>
          <w:szCs w:val="24"/>
        </w:rPr>
        <w:drawing>
          <wp:anchor distT="0" distB="0" distL="114300" distR="114300" simplePos="0" relativeHeight="251900928" behindDoc="1" locked="0" layoutInCell="1" allowOverlap="1" wp14:anchorId="5DB19E84" wp14:editId="021B07CC">
            <wp:simplePos x="0" y="0"/>
            <wp:positionH relativeFrom="column">
              <wp:posOffset>3371160</wp:posOffset>
            </wp:positionH>
            <wp:positionV relativeFrom="paragraph">
              <wp:posOffset>1550836</wp:posOffset>
            </wp:positionV>
            <wp:extent cx="422694" cy="422694"/>
            <wp:effectExtent l="0" t="0" r="0" b="0"/>
            <wp:wrapNone/>
            <wp:docPr id="314" name="圖片 314" descr="C:\xampp\htdocs\iot_gas_weight\img\marker_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iot_gas_weight\img\marker_dest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" cy="42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8ED">
        <w:rPr>
          <w:b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7A152F7E" wp14:editId="19CBDC54">
            <wp:simplePos x="0" y="0"/>
            <wp:positionH relativeFrom="column">
              <wp:posOffset>133350</wp:posOffset>
            </wp:positionH>
            <wp:positionV relativeFrom="paragraph">
              <wp:posOffset>551815</wp:posOffset>
            </wp:positionV>
            <wp:extent cx="2587625" cy="3632835"/>
            <wp:effectExtent l="19050" t="19050" r="22225" b="24765"/>
            <wp:wrapTopAndBottom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FC7960.tmp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74"/>
                    <a:stretch/>
                  </pic:blipFill>
                  <pic:spPr bwMode="auto">
                    <a:xfrm>
                      <a:off x="0" y="0"/>
                      <a:ext cx="2587625" cy="36328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656" w:rsidRPr="00BC0969">
        <w:rPr>
          <w:rFonts w:hint="eastAsia"/>
          <w:b/>
          <w:sz w:val="24"/>
          <w:szCs w:val="24"/>
        </w:rPr>
        <w:t>畫面</w:t>
      </w:r>
      <w:r w:rsidR="00B678ED">
        <w:rPr>
          <w:b/>
          <w:sz w:val="24"/>
          <w:szCs w:val="24"/>
        </w:rPr>
        <w:br/>
      </w:r>
      <w:r w:rsidR="00B678ED" w:rsidRPr="00B678ED">
        <w:rPr>
          <w:rFonts w:hint="eastAsia"/>
          <w:sz w:val="24"/>
          <w:szCs w:val="24"/>
        </w:rPr>
        <w:t>[初始畫面]</w:t>
      </w:r>
      <w:r w:rsidR="003D524E" w:rsidRPr="00B678ED">
        <w:rPr>
          <w:b/>
          <w:sz w:val="24"/>
          <w:szCs w:val="24"/>
        </w:rPr>
        <w:br/>
      </w:r>
      <w:r w:rsidR="00B678ED">
        <w:rPr>
          <w:b/>
          <w:sz w:val="24"/>
          <w:szCs w:val="24"/>
        </w:rPr>
        <w:lastRenderedPageBreak/>
        <w:br/>
      </w:r>
    </w:p>
    <w:p w:rsidR="00580656" w:rsidRPr="00F37044" w:rsidRDefault="00580656" w:rsidP="007638B9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27" w:name="_Toc440464435"/>
      <w:r w:rsidRPr="00F37044">
        <w:rPr>
          <w:rFonts w:asciiTheme="majorEastAsia" w:eastAsiaTheme="majorEastAsia" w:hAnsiTheme="majorEastAsia" w:hint="eastAsia"/>
          <w:sz w:val="24"/>
          <w:szCs w:val="24"/>
        </w:rPr>
        <w:t>設定/連絡瓦斯行</w:t>
      </w:r>
      <w:bookmarkEnd w:id="27"/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t>程式碼</w:t>
      </w:r>
    </w:p>
    <w:p w:rsidR="00F47FA6" w:rsidRDefault="00E349B4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1168" behindDoc="0" locked="0" layoutInCell="1" allowOverlap="1" wp14:anchorId="20A0EBBF" wp14:editId="5880AF17">
            <wp:simplePos x="0" y="0"/>
            <wp:positionH relativeFrom="column">
              <wp:posOffset>287655</wp:posOffset>
            </wp:positionH>
            <wp:positionV relativeFrom="paragraph">
              <wp:posOffset>599357</wp:posOffset>
            </wp:positionV>
            <wp:extent cx="5486400" cy="2796540"/>
            <wp:effectExtent l="0" t="0" r="0" b="3810"/>
            <wp:wrapTopAndBottom/>
            <wp:docPr id="322" name="圖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1FC7E2F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56" w:rsidRPr="00F37044">
        <w:rPr>
          <w:rFonts w:hint="eastAsia"/>
          <w:sz w:val="24"/>
          <w:szCs w:val="24"/>
        </w:rPr>
        <w:t>HTML</w:t>
      </w:r>
      <w:r w:rsidR="00600748">
        <w:rPr>
          <w:sz w:val="24"/>
          <w:szCs w:val="24"/>
        </w:rPr>
        <w:br/>
      </w:r>
      <w:r w:rsidR="00600748">
        <w:rPr>
          <w:rFonts w:hint="eastAsia"/>
          <w:sz w:val="24"/>
          <w:szCs w:val="24"/>
        </w:rPr>
        <w:t>[表單]</w:t>
      </w:r>
      <w:r w:rsidR="00600748">
        <w:rPr>
          <w:sz w:val="24"/>
          <w:szCs w:val="24"/>
        </w:rPr>
        <w:t xml:space="preserve"> </w:t>
      </w:r>
      <w:proofErr w:type="gramStart"/>
      <w:r w:rsidR="00600748">
        <w:rPr>
          <w:sz w:val="24"/>
          <w:szCs w:val="24"/>
        </w:rPr>
        <w:t>–</w:t>
      </w:r>
      <w:proofErr w:type="gramEnd"/>
      <w:r w:rsidR="00600748">
        <w:rPr>
          <w:sz w:val="24"/>
          <w:szCs w:val="24"/>
        </w:rPr>
        <w:t xml:space="preserve"> </w:t>
      </w:r>
      <w:r w:rsidR="00600748">
        <w:rPr>
          <w:rFonts w:hint="eastAsia"/>
          <w:sz w:val="24"/>
          <w:szCs w:val="24"/>
        </w:rPr>
        <w:t>欄位包含店名、地址和電話</w:t>
      </w:r>
      <w:r w:rsidR="00600748">
        <w:rPr>
          <w:sz w:val="24"/>
          <w:szCs w:val="24"/>
        </w:rPr>
        <w:br/>
      </w:r>
      <w:r w:rsidR="00600748">
        <w:rPr>
          <w:sz w:val="24"/>
          <w:szCs w:val="24"/>
        </w:rPr>
        <w:br/>
      </w:r>
      <w:r w:rsidR="00600748">
        <w:rPr>
          <w:rFonts w:hint="eastAsia"/>
          <w:sz w:val="24"/>
          <w:szCs w:val="24"/>
        </w:rPr>
        <w:t xml:space="preserve">[功能按鈕] </w:t>
      </w:r>
      <w:proofErr w:type="gramStart"/>
      <w:r w:rsidR="00600748">
        <w:rPr>
          <w:sz w:val="24"/>
          <w:szCs w:val="24"/>
        </w:rPr>
        <w:t>–</w:t>
      </w:r>
      <w:proofErr w:type="gramEnd"/>
      <w:r w:rsidR="00600748">
        <w:rPr>
          <w:rFonts w:hint="eastAsia"/>
          <w:sz w:val="24"/>
          <w:szCs w:val="24"/>
        </w:rPr>
        <w:t xml:space="preserve"> 分為</w:t>
      </w:r>
      <w:r>
        <w:rPr>
          <w:rFonts w:hint="eastAsia"/>
          <w:sz w:val="24"/>
          <w:szCs w:val="24"/>
        </w:rPr>
        <w:t>更改資料，打電話和定位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486400" cy="1647825"/>
            <wp:effectExtent l="0" t="0" r="0" b="9525"/>
            <wp:docPr id="323" name="圖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1FC346.tmp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580656" w:rsidRPr="00F37044" w:rsidRDefault="00F47FA6" w:rsidP="00F47FA6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 w:rsidR="00E349B4">
        <w:rPr>
          <w:rFonts w:hint="eastAsia"/>
          <w:sz w:val="24"/>
          <w:szCs w:val="24"/>
        </w:rPr>
        <w:lastRenderedPageBreak/>
        <w:t xml:space="preserve">[警告訊息] </w:t>
      </w:r>
      <w:proofErr w:type="gramStart"/>
      <w:r w:rsidR="00E349B4">
        <w:rPr>
          <w:sz w:val="24"/>
          <w:szCs w:val="24"/>
        </w:rPr>
        <w:t>–</w:t>
      </w:r>
      <w:proofErr w:type="gramEnd"/>
      <w:r w:rsidR="00E349B4">
        <w:rPr>
          <w:rFonts w:hint="eastAsia"/>
          <w:sz w:val="24"/>
          <w:szCs w:val="24"/>
        </w:rPr>
        <w:t xml:space="preserve"> 如果使用者沒有建立資料，那使用打電話與定位時會出現警告訊</w:t>
      </w:r>
      <w:r>
        <w:rPr>
          <w:noProof/>
          <w:sz w:val="24"/>
          <w:szCs w:val="24"/>
        </w:rPr>
        <w:drawing>
          <wp:anchor distT="0" distB="0" distL="114300" distR="114300" simplePos="0" relativeHeight="252055552" behindDoc="0" locked="0" layoutInCell="1" allowOverlap="1" wp14:anchorId="087F9665" wp14:editId="21B94914">
            <wp:simplePos x="0" y="0"/>
            <wp:positionH relativeFrom="column">
              <wp:posOffset>290195</wp:posOffset>
            </wp:positionH>
            <wp:positionV relativeFrom="paragraph">
              <wp:posOffset>526593</wp:posOffset>
            </wp:positionV>
            <wp:extent cx="5153660" cy="885825"/>
            <wp:effectExtent l="0" t="0" r="8890" b="9525"/>
            <wp:wrapTopAndBottom/>
            <wp:docPr id="324" name="圖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1FC54C1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9B4">
        <w:rPr>
          <w:rFonts w:hint="eastAsia"/>
          <w:sz w:val="24"/>
          <w:szCs w:val="24"/>
        </w:rPr>
        <w:t>息告知使用者設定資料</w:t>
      </w:r>
    </w:p>
    <w:p w:rsidR="00BC01AE" w:rsidRDefault="00F47FA6" w:rsidP="00F47FA6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66816" behindDoc="0" locked="0" layoutInCell="1" allowOverlap="1" wp14:anchorId="09AF52FC" wp14:editId="260F309D">
                <wp:simplePos x="0" y="0"/>
                <wp:positionH relativeFrom="column">
                  <wp:posOffset>-596549</wp:posOffset>
                </wp:positionH>
                <wp:positionV relativeFrom="paragraph">
                  <wp:posOffset>1632585</wp:posOffset>
                </wp:positionV>
                <wp:extent cx="6097863" cy="5288890"/>
                <wp:effectExtent l="0" t="0" r="17780" b="7620"/>
                <wp:wrapNone/>
                <wp:docPr id="416" name="群組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863" cy="5288890"/>
                          <a:chOff x="0" y="0"/>
                          <a:chExt cx="6458356" cy="5601335"/>
                        </a:xfrm>
                      </wpg:grpSpPr>
                      <pic:pic xmlns:pic="http://schemas.openxmlformats.org/drawingml/2006/picture">
                        <pic:nvPicPr>
                          <pic:cNvPr id="325" name="圖片 325"/>
                          <pic:cNvPicPr>
                            <a:picLocks noChangeAspect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7085" y="0"/>
                            <a:ext cx="5486400" cy="5601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矩形 327"/>
                        <wps:cNvSpPr/>
                        <wps:spPr>
                          <a:xfrm>
                            <a:off x="1872691" y="1199693"/>
                            <a:ext cx="3114136" cy="134377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矩形 328"/>
                        <wps:cNvSpPr/>
                        <wps:spPr>
                          <a:xfrm>
                            <a:off x="1865376" y="2538375"/>
                            <a:ext cx="3132814" cy="10734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矩形 329"/>
                        <wps:cNvSpPr/>
                        <wps:spPr>
                          <a:xfrm>
                            <a:off x="1865376" y="3613709"/>
                            <a:ext cx="4508389" cy="10734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直線圖說文字 2 330"/>
                        <wps:cNvSpPr/>
                        <wps:spPr>
                          <a:xfrm>
                            <a:off x="5266944" y="811988"/>
                            <a:ext cx="1031986" cy="54292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71756"/>
                              <a:gd name="adj6" fmla="val -46736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47FA6">
                              <w:pPr>
                                <w:spacing w:before="100" w:beforeAutospacing="1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將請求來的資料放入欄位中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直線圖說文字 2 331"/>
                        <wps:cNvSpPr/>
                        <wps:spPr>
                          <a:xfrm flipH="1">
                            <a:off x="0" y="2136039"/>
                            <a:ext cx="1265941" cy="1033670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71756"/>
                              <a:gd name="adj6" fmla="val -46736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47FA6">
                              <w:pPr>
                                <w:spacing w:before="100" w:beforeAutospacing="1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撥打電話，會先檢查是否有值可以撥打電話，沒有的話顯示警告訊息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直線圖說文字 2 332"/>
                        <wps:cNvSpPr/>
                        <wps:spPr>
                          <a:xfrm flipH="1">
                            <a:off x="7315" y="3386938"/>
                            <a:ext cx="1265941" cy="1033670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71756"/>
                              <a:gd name="adj6" fmla="val -46736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47FA6">
                              <w:pPr>
                                <w:spacing w:before="100" w:beforeAutospacing="1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定位功能，會先檢查是否有值可以定位，沒有的話顯示警告訊息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矩形 341"/>
                        <wps:cNvSpPr/>
                        <wps:spPr>
                          <a:xfrm>
                            <a:off x="2304288" y="3994100"/>
                            <a:ext cx="4031145" cy="13517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直線圖說文字 2 342"/>
                        <wps:cNvSpPr/>
                        <wps:spPr>
                          <a:xfrm>
                            <a:off x="5354726" y="3145536"/>
                            <a:ext cx="1103630" cy="715618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9554"/>
                              <a:gd name="adj4" fmla="val -20508"/>
                              <a:gd name="adj5" fmla="val 117339"/>
                              <a:gd name="adj6" fmla="val -39139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rgbClr val="8A1E1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06A00" w:rsidRDefault="00806A00" w:rsidP="00F47FA6">
                              <w:pPr>
                                <w:spacing w:before="100" w:beforeAutospacing="1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會在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跳轉頁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面的</w:t>
                              </w:r>
                              <w:r>
                                <w:t>位址後面加上地址當作參數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F52FC" id="群組 416" o:spid="_x0000_s1141" style="position:absolute;margin-left:-46.95pt;margin-top:128.55pt;width:480.15pt;height:416.45pt;z-index:252066816;mso-width-relative:margin;mso-height-relative:margin" coordsize="64583,5601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">
                <v:shape id="圖片 325" o:spid="_x0000_s1142" type="#_x0000_t75" style="position:absolute;left:9070;width:54864;height:560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/rQ/DAAAA3AAAAA8AAABkcnMvZG93bnJldi54bWxEj09rAjEUxO8Fv0N4greadYtFVqNooVQ8&#10;Wf/cn8lzd3Hzsk1SXb+9KRQ8DjPzG2a26GwjruRD7VjBaJiBINbO1FwqOOw/XycgQkQ22DgmBXcK&#10;sJj3XmZYGHfjb7ruYikShEOBCqoY20LKoCuyGIauJU7e2XmLMUlfSuPxluC2kXmWvUuLNaeFClv6&#10;qEhfdr9WQdCHbV7u6y89Dpn8WW1O9mi8UoN+t5yCiNTFZ/i/vTYK3vIx/J1JR0D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z+tD8MAAADcAAAADwAAAAAAAAAAAAAAAACf&#10;AgAAZHJzL2Rvd25yZXYueG1sUEsFBgAAAAAEAAQA9wAAAI8DAAAAAA==&#10;">
                  <v:imagedata r:id="rId106" o:title=""/>
                  <v:path arrowok="t"/>
                </v:shape>
                <v:rect id="矩形 327" o:spid="_x0000_s1143" style="position:absolute;left:18726;top:11996;width:31142;height:13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ItPMQA&#10;AADcAAAADwAAAGRycy9kb3ducmV2LnhtbESPQUvDQBSE74L/YXmCN7uxgpbYTbCi0p5KU9HrI/ua&#10;Dc2+TXbXJP57VxA8DjPzDbMuZ9uJkXxoHSu4XWQgiGunW24UvB9fb1YgQkTW2DkmBd8UoCwuL9aY&#10;azfxgcYqNiJBOOSowMTY51KG2pDFsHA9cfJOzluMSfpGao9TgttOLrPsXlpsOS0Y7OnZUH2uvqyC&#10;TfW2i3bajpvPwe8/9jt8McOg1PXV/PQIItIc/8N/7a1WcLd8gN8z6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CLTzEAAAA3AAAAA8AAAAAAAAAAAAAAAAAmAIAAGRycy9k&#10;b3ducmV2LnhtbFBLBQYAAAAABAAEAPUAAACJAwAAAAA=&#10;" filled="f" strokecolor="#7fc0db [1940]" strokeweight="1.5pt"/>
                <v:rect id="矩形 328" o:spid="_x0000_s1144" style="position:absolute;left:18653;top:25383;width:31328;height:10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25TsEA&#10;AADcAAAADwAAAGRycy9kb3ducmV2LnhtbERPz2vCMBS+D/Y/hDfYbaZzIKMaZY5t6ElWRa+P5tkU&#10;m5c2ydruvzcHwePH93uxGm0jevKhdqzgdZKBIC6drrlScNh/v7yDCBFZY+OYFPxTgNXy8WGBuXYD&#10;/1JfxEqkEA45KjAxtrmUoTRkMUxcS5y4s/MWY4K+ktrjkMJtI6dZNpMWa04NBlv6NFReij+rYF38&#10;bKMdNv361PndcbfFL9N1Sj0/jR9zEJHGeBff3But4G2a1qYz6QjI5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duU7BAAAA3AAAAA8AAAAAAAAAAAAAAAAAmAIAAGRycy9kb3du&#10;cmV2LnhtbFBLBQYAAAAABAAEAPUAAACGAwAAAAA=&#10;" filled="f" strokecolor="#7fc0db [1940]" strokeweight="1.5pt"/>
                <v:rect id="矩形 329" o:spid="_x0000_s1145" style="position:absolute;left:18653;top:36137;width:45084;height:10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Ec1cQA&#10;AADcAAAADwAAAGRycy9kb3ducmV2LnhtbESPQUvDQBSE74L/YXmCN7uxgtjYTbCi0p5KU9HrI/ua&#10;Dc2+TXbXJP57VxA8DjPzDbMuZ9uJkXxoHSu4XWQgiGunW24UvB9fbx5AhIissXNMCr4pQFlcXqwx&#10;127iA41VbESCcMhRgYmxz6UMtSGLYeF64uSdnLcYk/SN1B6nBLedXGbZvbTYclow2NOzofpcfVkF&#10;m+ptF+20HTefg99/7Hf4YoZBqeur+ekRRKQ5/of/2lut4G65gt8z6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RHNXEAAAA3AAAAA8AAAAAAAAAAAAAAAAAmAIAAGRycy9k&#10;b3ducmV2LnhtbFBLBQYAAAAABAAEAPUAAACJAwAAAAA=&#10;" filled="f" strokecolor="#7fc0db [1940]" strokeweight="1.5pt"/>
                <v:shape id="直線圖說文字 2 330" o:spid="_x0000_s1146" type="#_x0000_t48" style="position:absolute;left:52669;top:8119;width:10320;height:5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ZjcMMA&#10;AADcAAAADwAAAGRycy9kb3ducmV2LnhtbERPTWvCQBC9F/oflin0VjdNikjqKkWRSgtiEg89Dtkx&#10;CcnOhuwa47/vHgSPj/e9XE+mEyMNrrGs4H0WgSAurW64UnAqdm8LEM4ja+wsk4IbOVivnp+WmGp7&#10;5YzG3FcihLBLUUHtfZ9K6cqaDLqZ7YkDd7aDQR/gUEk94DWEm07GUTSXBhsODTX2tKmpbPOLUZC3&#10;x/Lwsz1/TNlvnyTtHxcm/lbq9WX6+gThafIP8d291wqSJMwPZ8IR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ZjcMMAAADcAAAADwAAAAAAAAAAAAAAAACYAgAAZHJzL2Rv&#10;d25yZXYueG1sUEsFBgAAAAAEAAQA9QAAAIgDAAAAAA==&#10;" adj="-10095,15499,-4430,4224,-63" fillcolor="white [3212]" strokecolor="#7fc0db [1940]" strokeweight="1pt">
                  <v:fill opacity="59624f"/>
                  <v:textbox>
                    <w:txbxContent>
                      <w:p w:rsidR="00806A00" w:rsidRDefault="00806A00" w:rsidP="00F47FA6">
                        <w:pPr>
                          <w:spacing w:before="100" w:beforeAutospacing="1" w:line="240" w:lineRule="auto"/>
                        </w:pPr>
                        <w:r>
                          <w:rPr>
                            <w:rFonts w:hint="eastAsia"/>
                          </w:rPr>
                          <w:t>將請求來的資料放入欄位中</w:t>
                        </w:r>
                      </w:p>
                    </w:txbxContent>
                  </v:textbox>
                  <o:callout v:ext="edit" minusy="t"/>
                </v:shape>
                <v:shape id="直線圖說文字 2 331" o:spid="_x0000_s1147" type="#_x0000_t48" style="position:absolute;top:21360;width:12659;height:1033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IEq8QA&#10;AADcAAAADwAAAGRycy9kb3ducmV2LnhtbESPT2vCQBTE7wW/w/IEb3WjUpHUVfwLXo0i9PaafU2i&#10;2bcxu8bUT+8KhR6Hmd8MM523phQN1a6wrGDQj0AQp1YXnCk4HrbvExDOI2ssLZOCX3Iwn3Xephhr&#10;e+c9NYnPRChhF6OC3PsqltKlORl0fVsRB+/H1gZ9kHUmdY33UG5KOYyisTRYcFjIsaJVTukluRkF&#10;o+J7nez1qdl8bPVy+bhuzl86UqrXbRefIDy1/j/8R+904EYDeJ0JR0D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yBKvEAAAA3AAAAA8AAAAAAAAAAAAAAAAAmAIAAGRycy9k&#10;b3ducmV2LnhtbFBLBQYAAAAABAAEAPUAAACJAwAAAAA=&#10;" adj="-10095,15499,-4430,4224,-63" fillcolor="white [3212]" strokecolor="#7fc0db [1940]" strokeweight="1pt">
                  <v:fill opacity="59624f"/>
                  <v:textbox>
                    <w:txbxContent>
                      <w:p w:rsidR="00806A00" w:rsidRDefault="00806A00" w:rsidP="00F47FA6">
                        <w:pPr>
                          <w:spacing w:before="100" w:beforeAutospacing="1" w:line="240" w:lineRule="auto"/>
                        </w:pPr>
                        <w:r>
                          <w:rPr>
                            <w:rFonts w:hint="eastAsia"/>
                          </w:rPr>
                          <w:t>撥打電話，會先檢查是否有值可以撥打電話，沒有的話顯示警告訊息</w:t>
                        </w:r>
                      </w:p>
                    </w:txbxContent>
                  </v:textbox>
                  <o:callout v:ext="edit" minusy="t"/>
                </v:shape>
                <v:shape id="直線圖說文字 2 332" o:spid="_x0000_s1148" type="#_x0000_t48" style="position:absolute;left:73;top:33869;width:12659;height:1033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Ca3MUA&#10;AADcAAAADwAAAGRycy9kb3ducmV2LnhtbESPQWvCQBSE74X+h+UVejMbFaVE12BahV6NUvD2zD6T&#10;tNm3aXYbY399VxB6HGa+GWaZDqYRPXWutqxgHMUgiAuray4VHPbb0QsI55E1NpZJwZUcpKvHhyUm&#10;2l54R33uSxFK2CWooPK+TaR0RUUGXWRb4uCdbWfQB9mVUnd4CeWmkZM4nkuDNYeFClt6raj4yn+M&#10;gml9est3+qPfzLY6y36/N59HHSv1/DSsFyA8Df4/fKffdeCmE7idC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rcxQAAANwAAAAPAAAAAAAAAAAAAAAAAJgCAABkcnMv&#10;ZG93bnJldi54bWxQSwUGAAAAAAQABAD1AAAAigMAAAAA&#10;" adj="-10095,15499,-4430,4224,-63" fillcolor="white [3212]" strokecolor="#7fc0db [1940]" strokeweight="1pt">
                  <v:fill opacity="59624f"/>
                  <v:textbox>
                    <w:txbxContent>
                      <w:p w:rsidR="00806A00" w:rsidRDefault="00806A00" w:rsidP="00F47FA6">
                        <w:pPr>
                          <w:spacing w:before="100" w:beforeAutospacing="1" w:line="240" w:lineRule="auto"/>
                        </w:pPr>
                        <w:r>
                          <w:rPr>
                            <w:rFonts w:hint="eastAsia"/>
                          </w:rPr>
                          <w:t>定位功能，會先檢查是否有值可以定位，沒有的話顯示警告訊息</w:t>
                        </w:r>
                      </w:p>
                    </w:txbxContent>
                  </v:textbox>
                  <o:callout v:ext="edit" minusy="t"/>
                </v:shape>
                <v:rect id="矩形 341" o:spid="_x0000_s1149" style="position:absolute;left:23042;top:39941;width:40312;height:1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b9NMEA&#10;AADcAAAADwAAAGRycy9kb3ducmV2LnhtbESPQYvCMBSE7wv+h/AEb2tquytSjSLCwoKndcXzo3km&#10;xealNLGt/94IC3scZuYbZrMbXSN66kLtWcFinoEgrryu2Sg4/369r0CEiKyx8UwKHhRgt528bbDU&#10;fuAf6k/RiAThUKICG2NbShkqSw7D3LfEybv6zmFMsjNSdzgkuGtknmVL6bDmtGCxpYOl6na6OwV1&#10;VTxMbgoa2HrqjxfMP/eo1Gw67tcgIo3xP/zX/tYKio8FvM6kIy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2/TTBAAAA3AAAAA8AAAAAAAAAAAAAAAAAmAIAAGRycy9kb3du&#10;cmV2LnhtbFBLBQYAAAAABAAEAPUAAACGAwAAAAA=&#10;" filled="f" strokecolor="#8a1e1e" strokeweight="1.5pt"/>
                <v:shape id="直線圖說文字 2 342" o:spid="_x0000_s1150" type="#_x0000_t48" style="position:absolute;left:53547;top:31455;width:11036;height:7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X6tsQA&#10;AADcAAAADwAAAGRycy9kb3ducmV2LnhtbESPQWsCMRSE7wX/Q3gFL0WT1VLL1ihtQVB66ip4fWye&#10;u6Gbl3WTruu/N0Khx2FmvmGW68E1oqcuWM8asqkCQVx6Y7nScNhvJq8gQkQ22HgmDVcKsF6NHpaY&#10;G3/hb+qLWIkE4ZCjhjrGNpcylDU5DFPfEifv5DuHMcmukqbDS4K7Rs6UepEOLaeFGlv6rKn8KX6d&#10;hq+PxS7joy36s2+fMntQzCel9fhxeH8DEWmI/+G/9tZomD/P4H4mHQ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F+rbEAAAA3AAAAA8AAAAAAAAAAAAAAAAAmAIAAGRycy9k&#10;b3ducmV2LnhtbFBLBQYAAAAABAAEAPUAAACJAwAAAAA=&#10;" adj="-8454,25345,-4430,4224,-63" fillcolor="white [3212]" strokecolor="#8a1e1e" strokeweight="1pt">
                  <v:fill opacity="59624f"/>
                  <v:textbox>
                    <w:txbxContent>
                      <w:p w:rsidR="00806A00" w:rsidRDefault="00806A00" w:rsidP="00F47FA6">
                        <w:pPr>
                          <w:spacing w:before="100" w:beforeAutospacing="1" w:line="240" w:lineRule="auto"/>
                        </w:pPr>
                        <w:r>
                          <w:rPr>
                            <w:rFonts w:hint="eastAsia"/>
                          </w:rPr>
                          <w:t>會在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跳轉頁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面的</w:t>
                        </w:r>
                        <w:r>
                          <w:t>位址後面加上地址當作參數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  <w:proofErr w:type="spellStart"/>
      <w:r w:rsidRPr="00F37044">
        <w:rPr>
          <w:rFonts w:hint="eastAsia"/>
          <w:sz w:val="24"/>
          <w:szCs w:val="24"/>
        </w:rPr>
        <w:t>J</w:t>
      </w:r>
      <w:r w:rsidRPr="00F37044">
        <w:rPr>
          <w:sz w:val="24"/>
          <w:szCs w:val="24"/>
        </w:rPr>
        <w:t>avascript</w:t>
      </w:r>
      <w:proofErr w:type="spellEnd"/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[載入設定的資料到欄位中以及按鈕事件觸發的設定]</w:t>
      </w:r>
      <w:r w:rsidRPr="00446ABE">
        <w:rPr>
          <w:noProof/>
        </w:rPr>
        <w:t xml:space="preserve"> </w:t>
      </w:r>
      <w:r>
        <w:rPr>
          <w:sz w:val="24"/>
          <w:szCs w:val="24"/>
        </w:rPr>
        <w:br/>
        <w:t xml:space="preserve"> </w:t>
      </w:r>
      <w:r w:rsidR="00BC01AE">
        <w:rPr>
          <w:sz w:val="24"/>
          <w:szCs w:val="24"/>
        </w:rPr>
        <w:br/>
      </w:r>
    </w:p>
    <w:p w:rsidR="00580656" w:rsidRPr="00F37044" w:rsidRDefault="00BC01AE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925504" behindDoc="0" locked="0" layoutInCell="1" allowOverlap="1" wp14:anchorId="2FB5F078" wp14:editId="71D7001C">
            <wp:simplePos x="0" y="0"/>
            <wp:positionH relativeFrom="column">
              <wp:posOffset>279704</wp:posOffset>
            </wp:positionH>
            <wp:positionV relativeFrom="paragraph">
              <wp:posOffset>254138</wp:posOffset>
            </wp:positionV>
            <wp:extent cx="5486400" cy="2085975"/>
            <wp:effectExtent l="0" t="0" r="0" b="9525"/>
            <wp:wrapTopAndBottom/>
            <wp:docPr id="333" name="圖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1FCA6B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[電話欄位的輸入限制] </w:t>
      </w:r>
      <w:proofErr w:type="gramStart"/>
      <w:r>
        <w:rPr>
          <w:sz w:val="24"/>
          <w:szCs w:val="24"/>
        </w:rPr>
        <w:t>–</w:t>
      </w:r>
      <w:proofErr w:type="gramEnd"/>
      <w:r>
        <w:rPr>
          <w:rFonts w:hint="eastAsia"/>
          <w:sz w:val="24"/>
          <w:szCs w:val="24"/>
        </w:rPr>
        <w:t xml:space="preserve"> 讓使用者只能輸入數字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[更新DB資料]</w:t>
      </w:r>
      <w:r w:rsidR="00445466">
        <w:rPr>
          <w:sz w:val="24"/>
          <w:szCs w:val="24"/>
        </w:rPr>
        <w:br/>
      </w:r>
      <w:r w:rsidR="00445466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847E06D" wp14:editId="487974FD">
                <wp:simplePos x="0" y="0"/>
                <wp:positionH relativeFrom="margin">
                  <wp:posOffset>3929600</wp:posOffset>
                </wp:positionH>
                <wp:positionV relativeFrom="paragraph">
                  <wp:posOffset>2989276</wp:posOffset>
                </wp:positionV>
                <wp:extent cx="1359535" cy="333375"/>
                <wp:effectExtent l="457200" t="0" r="12065" b="85725"/>
                <wp:wrapNone/>
                <wp:docPr id="338" name="直線圖說文字 2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14688"/>
                            <a:gd name="adj6" fmla="val -3386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445466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取出每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欄位的值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7E06D" id="直線圖說文字 2 338" o:spid="_x0000_s1151" type="#_x0000_t48" style="position:absolute;left:0;text-align:left;margin-left:309.4pt;margin-top:235.4pt;width:107.05pt;height:26.2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" adj="-7316,24773,-4430,4224,-63" fillcolor="white [3212]" strokecolor="#7fc0db [1940]" strokeweight="1pt">
                <v:fill opacity="59624f"/>
                <v:textbox>
                  <w:txbxContent>
                    <w:p w:rsidR="00806A00" w:rsidRDefault="00806A00" w:rsidP="00445466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取出每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欄位的值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445466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689DB02" wp14:editId="21A3D869">
                <wp:simplePos x="0" y="0"/>
                <wp:positionH relativeFrom="margin">
                  <wp:posOffset>725557</wp:posOffset>
                </wp:positionH>
                <wp:positionV relativeFrom="paragraph">
                  <wp:posOffset>3379304</wp:posOffset>
                </wp:positionV>
                <wp:extent cx="2918128" cy="548613"/>
                <wp:effectExtent l="0" t="0" r="15875" b="23495"/>
                <wp:wrapNone/>
                <wp:docPr id="336" name="矩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5486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201F5" id="矩形 336" o:spid="_x0000_s1026" style="position:absolute;margin-left:57.15pt;margin-top:266.1pt;width:229.75pt;height:43.2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445466">
        <w:rPr>
          <w:noProof/>
          <w:sz w:val="24"/>
          <w:szCs w:val="24"/>
        </w:rPr>
        <w:drawing>
          <wp:inline distT="0" distB="0" distL="0" distR="0" wp14:anchorId="25B1F137" wp14:editId="367F7FE1">
            <wp:extent cx="5486400" cy="3418840"/>
            <wp:effectExtent l="0" t="0" r="0" b="0"/>
            <wp:docPr id="335" name="圖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1FCFE9A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921">
        <w:rPr>
          <w:sz w:val="24"/>
          <w:szCs w:val="24"/>
        </w:rPr>
        <w:br/>
      </w:r>
    </w:p>
    <w:p w:rsidR="00580656" w:rsidRPr="00F554A6" w:rsidRDefault="00446ABE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>
        <w:rPr>
          <w:b/>
          <w:sz w:val="24"/>
          <w:szCs w:val="24"/>
        </w:rPr>
        <w:br w:type="column"/>
      </w:r>
      <w:r w:rsidRPr="00F554A6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930624" behindDoc="0" locked="0" layoutInCell="1" allowOverlap="1" wp14:anchorId="5459BDB8" wp14:editId="11D013AA">
            <wp:simplePos x="0" y="0"/>
            <wp:positionH relativeFrom="column">
              <wp:posOffset>168579</wp:posOffset>
            </wp:positionH>
            <wp:positionV relativeFrom="paragraph">
              <wp:posOffset>301818</wp:posOffset>
            </wp:positionV>
            <wp:extent cx="2759075" cy="3855085"/>
            <wp:effectExtent l="19050" t="19050" r="22225" b="12065"/>
            <wp:wrapTopAndBottom/>
            <wp:docPr id="339" name="圖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1FCD05B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38550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80656" w:rsidRPr="00F554A6">
        <w:rPr>
          <w:rFonts w:hint="eastAsia"/>
          <w:b/>
          <w:sz w:val="24"/>
          <w:szCs w:val="24"/>
        </w:rPr>
        <w:t>畫面</w:t>
      </w:r>
      <w:r w:rsidRPr="00F554A6">
        <w:rPr>
          <w:b/>
          <w:sz w:val="24"/>
          <w:szCs w:val="24"/>
        </w:rPr>
        <w:br/>
      </w:r>
    </w:p>
    <w:p w:rsidR="00580656" w:rsidRDefault="00F554A6" w:rsidP="00F554A6">
      <w:pPr>
        <w:pStyle w:val="3"/>
        <w:rPr>
          <w:sz w:val="24"/>
          <w:szCs w:val="24"/>
        </w:rPr>
      </w:pPr>
      <w:bookmarkStart w:id="28" w:name="_Toc440464436"/>
      <w:r>
        <w:rPr>
          <w:rFonts w:hint="eastAsia"/>
          <w:sz w:val="24"/>
          <w:szCs w:val="24"/>
        </w:rPr>
        <w:t>導航功能</w:t>
      </w:r>
      <w:bookmarkEnd w:id="28"/>
    </w:p>
    <w:p w:rsidR="00577C37" w:rsidRPr="00E5415D" w:rsidRDefault="00577C37" w:rsidP="00577C37">
      <w:pPr>
        <w:pStyle w:val="a0"/>
        <w:numPr>
          <w:ilvl w:val="0"/>
          <w:numId w:val="0"/>
        </w:numPr>
        <w:ind w:left="259"/>
        <w:rPr>
          <w:sz w:val="24"/>
          <w:szCs w:val="24"/>
        </w:rPr>
      </w:pPr>
      <w:r w:rsidRPr="00E5415D">
        <w:rPr>
          <w:rFonts w:hint="eastAsia"/>
          <w:sz w:val="24"/>
          <w:szCs w:val="24"/>
        </w:rPr>
        <w:t>從「設定/聯絡瓦斯行」和「尋找瓦斯行」的頁面</w:t>
      </w:r>
      <w:proofErr w:type="gramStart"/>
      <w:r w:rsidRPr="00E5415D">
        <w:rPr>
          <w:rFonts w:hint="eastAsia"/>
          <w:sz w:val="24"/>
          <w:szCs w:val="24"/>
        </w:rPr>
        <w:t>中跳轉過來</w:t>
      </w:r>
      <w:proofErr w:type="gramEnd"/>
      <w:r w:rsidRPr="00E5415D">
        <w:rPr>
          <w:rFonts w:hint="eastAsia"/>
          <w:sz w:val="24"/>
          <w:szCs w:val="24"/>
        </w:rPr>
        <w:t>的，必須要從</w:t>
      </w:r>
      <w:proofErr w:type="gramStart"/>
      <w:r w:rsidRPr="00E5415D">
        <w:rPr>
          <w:rFonts w:hint="eastAsia"/>
          <w:sz w:val="24"/>
          <w:szCs w:val="24"/>
        </w:rPr>
        <w:t>兩個頁</w:t>
      </w:r>
      <w:proofErr w:type="gramEnd"/>
      <w:r w:rsidRPr="00E5415D">
        <w:rPr>
          <w:rFonts w:hint="eastAsia"/>
          <w:sz w:val="24"/>
          <w:szCs w:val="24"/>
        </w:rPr>
        <w:t>面中傳參數過來，從參數中的地址進行導航</w:t>
      </w:r>
    </w:p>
    <w:p w:rsidR="00F554A6" w:rsidRPr="00F554A6" w:rsidRDefault="00F554A6" w:rsidP="00F554A6">
      <w:pPr>
        <w:pStyle w:val="a0"/>
        <w:ind w:left="259" w:hanging="259"/>
        <w:rPr>
          <w:b/>
          <w:sz w:val="24"/>
          <w:szCs w:val="24"/>
        </w:rPr>
      </w:pPr>
      <w:r w:rsidRPr="00F554A6">
        <w:rPr>
          <w:rFonts w:hint="eastAsia"/>
          <w:b/>
          <w:sz w:val="24"/>
          <w:szCs w:val="24"/>
        </w:rPr>
        <w:t>程式碼</w:t>
      </w:r>
    </w:p>
    <w:p w:rsidR="00F554A6" w:rsidRPr="00F554A6" w:rsidRDefault="0081290A" w:rsidP="00F554A6">
      <w:pPr>
        <w:pStyle w:val="a0"/>
        <w:ind w:leftChars="100" w:left="416" w:rightChars="100" w:right="200" w:hanging="21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E4ECE8F" wp14:editId="305751DD">
                <wp:simplePos x="0" y="0"/>
                <wp:positionH relativeFrom="margin">
                  <wp:posOffset>4114165</wp:posOffset>
                </wp:positionH>
                <wp:positionV relativeFrom="paragraph">
                  <wp:posOffset>1088390</wp:posOffset>
                </wp:positionV>
                <wp:extent cx="1231900" cy="333375"/>
                <wp:effectExtent l="361950" t="0" r="25400" b="28575"/>
                <wp:wrapNone/>
                <wp:docPr id="13" name="直線圖說文字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73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577C37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起點和終點的欄位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CE8F" id="直線圖說文字 2 13" o:spid="_x0000_s1152" type="#_x0000_t48" style="position:absolute;left:0;text-align:left;margin-left:323.95pt;margin-top:85.7pt;width:97pt;height:26.2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" adj="-6197,19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577C37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起點和終點的欄位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733D2F0" wp14:editId="0A301A35">
                <wp:simplePos x="0" y="0"/>
                <wp:positionH relativeFrom="margin">
                  <wp:posOffset>903132</wp:posOffset>
                </wp:positionH>
                <wp:positionV relativeFrom="paragraph">
                  <wp:posOffset>1391285</wp:posOffset>
                </wp:positionV>
                <wp:extent cx="3061970" cy="467360"/>
                <wp:effectExtent l="0" t="0" r="24130" b="279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467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354CD" id="矩形 10" o:spid="_x0000_s1026" style="position:absolute;margin-left:71.1pt;margin-top:109.55pt;width:241.1pt;height:36.8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" filled="f" strokecolor="#7fc0db [1940]" strokeweight="1.5pt">
                <w10:wrap anchorx="margin"/>
              </v:rect>
            </w:pict>
          </mc:Fallback>
        </mc:AlternateContent>
      </w:r>
      <w:r w:rsidR="00F554A6" w:rsidRPr="00F554A6">
        <w:rPr>
          <w:rFonts w:hint="eastAsia"/>
          <w:sz w:val="24"/>
          <w:szCs w:val="24"/>
        </w:rPr>
        <w:t>HTML</w:t>
      </w:r>
      <w:r w:rsidR="00577C37">
        <w:rPr>
          <w:sz w:val="24"/>
          <w:szCs w:val="24"/>
        </w:rPr>
        <w:br/>
      </w:r>
      <w:r w:rsidR="00577C37">
        <w:rPr>
          <w:rFonts w:hint="eastAsia"/>
          <w:sz w:val="24"/>
          <w:szCs w:val="24"/>
        </w:rPr>
        <w:t xml:space="preserve">[起點&amp;終點欄位] </w:t>
      </w:r>
      <w:proofErr w:type="gramStart"/>
      <w:r w:rsidR="00577C37">
        <w:rPr>
          <w:sz w:val="24"/>
          <w:szCs w:val="24"/>
        </w:rPr>
        <w:t>–</w:t>
      </w:r>
      <w:proofErr w:type="gramEnd"/>
      <w:r w:rsidR="00577C37">
        <w:rPr>
          <w:rFonts w:hint="eastAsia"/>
          <w:sz w:val="24"/>
          <w:szCs w:val="24"/>
        </w:rPr>
        <w:t xml:space="preserve"> 頁面</w:t>
      </w:r>
      <w:proofErr w:type="gramStart"/>
      <w:r w:rsidR="00577C37">
        <w:rPr>
          <w:rFonts w:hint="eastAsia"/>
          <w:sz w:val="24"/>
          <w:szCs w:val="24"/>
        </w:rPr>
        <w:t>一</w:t>
      </w:r>
      <w:proofErr w:type="gramEnd"/>
      <w:r w:rsidR="00577C37">
        <w:rPr>
          <w:rFonts w:hint="eastAsia"/>
          <w:sz w:val="24"/>
          <w:szCs w:val="24"/>
        </w:rPr>
        <w:t>載入時會先定位使用者現在的位置並且轉換成地址，然後將值放入起點欄位中；終點的值是分出網址後面的參數然後放入欄位中。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4EDB0DB9" wp14:editId="44AA45D4">
            <wp:extent cx="5486400" cy="16605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50191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lastRenderedPageBreak/>
        <w:t xml:space="preserve">[地圖] </w:t>
      </w:r>
      <w:proofErr w:type="gramStart"/>
      <w:r>
        <w:rPr>
          <w:sz w:val="24"/>
          <w:szCs w:val="24"/>
        </w:rPr>
        <w:t>–</w:t>
      </w:r>
      <w:proofErr w:type="gramEnd"/>
      <w:r>
        <w:rPr>
          <w:rFonts w:hint="eastAsia"/>
          <w:sz w:val="24"/>
          <w:szCs w:val="24"/>
        </w:rPr>
        <w:t xml:space="preserve"> </w:t>
      </w:r>
      <w:r w:rsidR="0027283B">
        <w:rPr>
          <w:rFonts w:hint="eastAsia"/>
          <w:sz w:val="24"/>
          <w:szCs w:val="24"/>
        </w:rPr>
        <w:t>可參考尋找瓦斯行</w:t>
      </w:r>
      <w:r>
        <w:rPr>
          <w:sz w:val="24"/>
          <w:szCs w:val="24"/>
        </w:rPr>
        <w:br/>
      </w:r>
      <w:r w:rsidR="0027283B">
        <w:rPr>
          <w:noProof/>
          <w:sz w:val="24"/>
          <w:szCs w:val="24"/>
        </w:rPr>
        <w:drawing>
          <wp:anchor distT="0" distB="0" distL="114300" distR="114300" simplePos="0" relativeHeight="251944960" behindDoc="0" locked="0" layoutInCell="1" allowOverlap="1" wp14:anchorId="71DBE773" wp14:editId="1C4B2E53">
            <wp:simplePos x="0" y="0"/>
            <wp:positionH relativeFrom="column">
              <wp:posOffset>-5464</wp:posOffset>
            </wp:positionH>
            <wp:positionV relativeFrom="paragraph">
              <wp:posOffset>435610</wp:posOffset>
            </wp:positionV>
            <wp:extent cx="5486400" cy="581660"/>
            <wp:effectExtent l="0" t="0" r="0" b="889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509691.tmp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83B">
        <w:rPr>
          <w:rFonts w:hint="eastAsia"/>
          <w:sz w:val="24"/>
          <w:szCs w:val="24"/>
        </w:rPr>
        <w:t xml:space="preserve">[導航] </w:t>
      </w:r>
      <w:proofErr w:type="gramStart"/>
      <w:r w:rsidR="0027283B">
        <w:rPr>
          <w:sz w:val="24"/>
          <w:szCs w:val="24"/>
        </w:rPr>
        <w:t>–</w:t>
      </w:r>
      <w:proofErr w:type="gramEnd"/>
      <w:r w:rsidR="0027283B">
        <w:rPr>
          <w:rFonts w:hint="eastAsia"/>
          <w:sz w:val="24"/>
          <w:szCs w:val="24"/>
        </w:rPr>
        <w:t xml:space="preserve"> 可顯示詳細的路線規劃</w:t>
      </w:r>
      <w:r w:rsidR="0027283B">
        <w:rPr>
          <w:sz w:val="24"/>
          <w:szCs w:val="24"/>
        </w:rPr>
        <w:br/>
      </w:r>
    </w:p>
    <w:p w:rsidR="00F554A6" w:rsidRPr="00EF5E18" w:rsidRDefault="00DA19E9" w:rsidP="00D544B9">
      <w:pPr>
        <w:pStyle w:val="a0"/>
        <w:ind w:leftChars="100" w:left="416" w:rightChars="100" w:right="200" w:hanging="216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0F93618" wp14:editId="539D1487">
                <wp:simplePos x="0" y="0"/>
                <wp:positionH relativeFrom="margin">
                  <wp:posOffset>2631643</wp:posOffset>
                </wp:positionH>
                <wp:positionV relativeFrom="paragraph">
                  <wp:posOffset>5910250</wp:posOffset>
                </wp:positionV>
                <wp:extent cx="1155802" cy="333375"/>
                <wp:effectExtent l="342900" t="0" r="25400" b="28575"/>
                <wp:wrapNone/>
                <wp:docPr id="340" name="直線圖說文字 2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73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E6D6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設置起點和終點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點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93618" id="直線圖說文字 2 340" o:spid="_x0000_s1153" type="#_x0000_t48" style="position:absolute;left:0;text-align:left;margin-left:207.2pt;margin-top:465.35pt;width:91pt;height:26.2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" adj="-6197,19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CE6D6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設置起點和終點</w:t>
                      </w:r>
                      <w:proofErr w:type="gramStart"/>
                      <w:r>
                        <w:rPr>
                          <w:rFonts w:hint="eastAsia"/>
                        </w:rPr>
                        <w:t>點</w:t>
                      </w:r>
                      <w:proofErr w:type="gramEnd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544B9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4986352" wp14:editId="5526FF94">
                <wp:simplePos x="0" y="0"/>
                <wp:positionH relativeFrom="margin">
                  <wp:posOffset>612648</wp:posOffset>
                </wp:positionH>
                <wp:positionV relativeFrom="paragraph">
                  <wp:posOffset>6502781</wp:posOffset>
                </wp:positionV>
                <wp:extent cx="3101238" cy="153035"/>
                <wp:effectExtent l="0" t="0" r="23495" b="18415"/>
                <wp:wrapNone/>
                <wp:docPr id="337" name="矩形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238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11960" id="矩形 337" o:spid="_x0000_s1026" style="position:absolute;margin-left:48.25pt;margin-top:512.05pt;width:244.2pt;height:12.0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" filled="f" strokecolor="#7fc0db [1940]" strokeweight="1.5pt">
                <w10:wrap anchorx="margin"/>
              </v:rect>
            </w:pict>
          </mc:Fallback>
        </mc:AlternateContent>
      </w:r>
      <w:r w:rsidR="00CE6D65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427BE59" wp14:editId="13BE3BF2">
                <wp:simplePos x="0" y="0"/>
                <wp:positionH relativeFrom="margin">
                  <wp:posOffset>4152265</wp:posOffset>
                </wp:positionH>
                <wp:positionV relativeFrom="paragraph">
                  <wp:posOffset>6161100</wp:posOffset>
                </wp:positionV>
                <wp:extent cx="1155801" cy="333375"/>
                <wp:effectExtent l="685800" t="0" r="25400" b="47625"/>
                <wp:wrapNone/>
                <wp:docPr id="344" name="直線圖說文字 2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1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02339"/>
                            <a:gd name="adj6" fmla="val -5811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CE6D6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導航模式：汽車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7BE59" id="直線圖說文字 2 344" o:spid="_x0000_s1154" type="#_x0000_t48" style="position:absolute;left:0;text-align:left;margin-left:326.95pt;margin-top:485.15pt;width:91pt;height:26.2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" adj="-12553,22105,-4430,4224,-63" fillcolor="white [3212]" strokecolor="#7fc0db [1940]" strokeweight="1pt">
                <v:fill opacity="59624f"/>
                <v:textbox>
                  <w:txbxContent>
                    <w:p w:rsidR="00806A00" w:rsidRDefault="00806A00" w:rsidP="00CE6D6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導航模式：汽車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CE6D65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6AE250" wp14:editId="3E78D64D">
                <wp:simplePos x="0" y="0"/>
                <wp:positionH relativeFrom="margin">
                  <wp:posOffset>612648</wp:posOffset>
                </wp:positionH>
                <wp:positionV relativeFrom="paragraph">
                  <wp:posOffset>6210173</wp:posOffset>
                </wp:positionV>
                <wp:extent cx="1865376" cy="292608"/>
                <wp:effectExtent l="0" t="0" r="20955" b="12700"/>
                <wp:wrapNone/>
                <wp:docPr id="334" name="矩形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376" cy="2926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FAC04" id="矩形 334" o:spid="_x0000_s1026" style="position:absolute;margin-left:48.25pt;margin-top:489pt;width:146.9pt;height:23.0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CE6D65">
        <w:rPr>
          <w:noProof/>
          <w:sz w:val="24"/>
          <w:szCs w:val="24"/>
        </w:rPr>
        <w:drawing>
          <wp:anchor distT="0" distB="0" distL="114300" distR="114300" simplePos="0" relativeHeight="251969536" behindDoc="0" locked="0" layoutInCell="1" allowOverlap="1" wp14:anchorId="3CC22D80" wp14:editId="00586610">
            <wp:simplePos x="0" y="0"/>
            <wp:positionH relativeFrom="column">
              <wp:posOffset>290195</wp:posOffset>
            </wp:positionH>
            <wp:positionV relativeFrom="paragraph">
              <wp:posOffset>5866130</wp:posOffset>
            </wp:positionV>
            <wp:extent cx="3422650" cy="958850"/>
            <wp:effectExtent l="0" t="0" r="6350" b="0"/>
            <wp:wrapTopAndBottom/>
            <wp:docPr id="326" name="圖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A50ADDD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8DD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A503021" wp14:editId="5153444C">
                <wp:simplePos x="0" y="0"/>
                <wp:positionH relativeFrom="margin">
                  <wp:posOffset>-1004011</wp:posOffset>
                </wp:positionH>
                <wp:positionV relativeFrom="paragraph">
                  <wp:posOffset>3613277</wp:posOffset>
                </wp:positionV>
                <wp:extent cx="1265555" cy="577850"/>
                <wp:effectExtent l="0" t="0" r="410845" b="12700"/>
                <wp:wrapNone/>
                <wp:docPr id="321" name="直線圖說文字 2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5555" cy="57785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845"/>
                            <a:gd name="adj4" fmla="val -19541"/>
                            <a:gd name="adj5" fmla="val 65720"/>
                            <a:gd name="adj6" fmla="val -3042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AE08DD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設定導航的路線要顯示在哪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元件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03021" id="直線圖說文字 2 321" o:spid="_x0000_s1155" type="#_x0000_t48" style="position:absolute;left:0;text-align:left;margin-left:-79.05pt;margin-top:284.5pt;width:99.65pt;height:45.5pt;flip:x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" adj="-6572,14196,-4221,4071,-63" fillcolor="white [3212]" strokecolor="#7fc0db [1940]" strokeweight="1pt">
                <v:fill opacity="59624f"/>
                <v:textbox>
                  <w:txbxContent>
                    <w:p w:rsidR="00806A00" w:rsidRDefault="00806A00" w:rsidP="00AE08DD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設定導航的路線要顯示在哪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元件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AE08DD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26FE577" wp14:editId="19C2AF25">
                <wp:simplePos x="0" y="0"/>
                <wp:positionH relativeFrom="margin">
                  <wp:posOffset>5001768</wp:posOffset>
                </wp:positionH>
                <wp:positionV relativeFrom="paragraph">
                  <wp:posOffset>4066819</wp:posOffset>
                </wp:positionV>
                <wp:extent cx="1513840" cy="1031240"/>
                <wp:effectExtent l="438150" t="57150" r="10160" b="16510"/>
                <wp:wrapNone/>
                <wp:docPr id="319" name="直線圖說文字 2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103124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845"/>
                            <a:gd name="adj4" fmla="val -19541"/>
                            <a:gd name="adj5" fmla="val -5172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AE08DD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這邊把導航預設的起點和終點的markers隱藏，之後就可以自訂marker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E577" id="直線圖說文字 2 319" o:spid="_x0000_s1156" type="#_x0000_t48" style="position:absolute;left:0;text-align:left;margin-left:393.85pt;margin-top:320.2pt;width:119.2pt;height:81.2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" adj="-6197,-1117,-4221,4071,-63" fillcolor="white [3212]" strokecolor="#7fc0db [1940]" strokeweight="1pt">
                <v:fill opacity="59624f"/>
                <v:textbox>
                  <w:txbxContent>
                    <w:p w:rsidR="00806A00" w:rsidRDefault="00806A00" w:rsidP="00AE08DD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這邊把導航預設的起點和終點的markers隱藏，之後就可以自訂marker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08DD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5D8A9" wp14:editId="2D15C168">
                <wp:simplePos x="0" y="0"/>
                <wp:positionH relativeFrom="margin">
                  <wp:posOffset>290779</wp:posOffset>
                </wp:positionH>
                <wp:positionV relativeFrom="paragraph">
                  <wp:posOffset>4000982</wp:posOffset>
                </wp:positionV>
                <wp:extent cx="5486400" cy="145161"/>
                <wp:effectExtent l="0" t="0" r="19050" b="26670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451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97785" id="矩形 298" o:spid="_x0000_s1026" style="position:absolute;margin-left:22.9pt;margin-top:315.05pt;width:6in;height:11.4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" filled="f" strokecolor="#7fc0db [1940]" strokeweight="1.5pt">
                <w10:wrap anchorx="margin"/>
              </v:rect>
            </w:pict>
          </mc:Fallback>
        </mc:AlternateContent>
      </w:r>
      <w:r w:rsidR="00AE08DD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6A98FD8" wp14:editId="22001BE0">
                <wp:simplePos x="0" y="0"/>
                <wp:positionH relativeFrom="margin">
                  <wp:posOffset>290779</wp:posOffset>
                </wp:positionH>
                <wp:positionV relativeFrom="paragraph">
                  <wp:posOffset>3883939</wp:posOffset>
                </wp:positionV>
                <wp:extent cx="5486400" cy="117044"/>
                <wp:effectExtent l="0" t="0" r="19050" b="16510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17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CBFDA" id="矩形 297" o:spid="_x0000_s1026" style="position:absolute;margin-left:22.9pt;margin-top:305.8pt;width:6in;height:9.2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" filled="f" strokecolor="#7fc0db [1940]" strokeweight="1.5pt">
                <w10:wrap anchorx="margin"/>
              </v:rect>
            </w:pict>
          </mc:Fallback>
        </mc:AlternateContent>
      </w:r>
      <w:r w:rsidR="00AE08DD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960320" behindDoc="0" locked="0" layoutInCell="1" allowOverlap="1" wp14:anchorId="793A2202" wp14:editId="4637AB6D">
            <wp:simplePos x="0" y="0"/>
            <wp:positionH relativeFrom="column">
              <wp:posOffset>290195</wp:posOffset>
            </wp:positionH>
            <wp:positionV relativeFrom="paragraph">
              <wp:posOffset>3671748</wp:posOffset>
            </wp:positionV>
            <wp:extent cx="5486400" cy="474345"/>
            <wp:effectExtent l="0" t="0" r="0" b="1905"/>
            <wp:wrapTopAndBottom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50D46E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8DD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959296" behindDoc="0" locked="0" layoutInCell="1" allowOverlap="1" wp14:anchorId="60B84272" wp14:editId="17DA050E">
            <wp:simplePos x="0" y="0"/>
            <wp:positionH relativeFrom="column">
              <wp:posOffset>260985</wp:posOffset>
            </wp:positionH>
            <wp:positionV relativeFrom="paragraph">
              <wp:posOffset>2515718</wp:posOffset>
            </wp:positionV>
            <wp:extent cx="5486400" cy="740410"/>
            <wp:effectExtent l="0" t="0" r="0" b="2540"/>
            <wp:wrapTopAndBottom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50BAE5.tmp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200A44F" wp14:editId="0DAC2359">
                <wp:simplePos x="0" y="0"/>
                <wp:positionH relativeFrom="margin">
                  <wp:posOffset>4577486</wp:posOffset>
                </wp:positionH>
                <wp:positionV relativeFrom="paragraph">
                  <wp:posOffset>804240</wp:posOffset>
                </wp:positionV>
                <wp:extent cx="1594485" cy="731520"/>
                <wp:effectExtent l="552450" t="0" r="24765" b="201930"/>
                <wp:wrapNone/>
                <wp:docPr id="54" name="直線圖說文字 2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73152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27173"/>
                            <a:gd name="adj6" fmla="val -3419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7283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起點和終點，這邊就將網址中的參數存在終點裡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0A44F" id="直線圖說文字 2 54" o:spid="_x0000_s1157" type="#_x0000_t48" style="position:absolute;left:0;text-align:left;margin-left:360.45pt;margin-top:63.35pt;width:125.55pt;height:57.6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" adj="-7386,27469,-4430,4224,-63" fillcolor="white [3212]" strokecolor="#7fc0db [1940]" strokeweight="1pt">
                <v:fill opacity="59624f"/>
                <v:textbox>
                  <w:txbxContent>
                    <w:p w:rsidR="00806A00" w:rsidRDefault="00806A00" w:rsidP="0027283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起點和終點，這邊就將網址中的參數存在終點裡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FD4CD19" wp14:editId="41CD01A9">
                <wp:simplePos x="0" y="0"/>
                <wp:positionH relativeFrom="margin">
                  <wp:posOffset>2236216</wp:posOffset>
                </wp:positionH>
                <wp:positionV relativeFrom="paragraph">
                  <wp:posOffset>1213790</wp:posOffset>
                </wp:positionV>
                <wp:extent cx="1616660" cy="333375"/>
                <wp:effectExtent l="476250" t="0" r="22225" b="28575"/>
                <wp:wrapNone/>
                <wp:docPr id="37" name="直線圖說文字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73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7283B">
                            <w:pPr>
                              <w:spacing w:before="100" w:beforeAutospacing="1" w:line="240" w:lineRule="auto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 xml:space="preserve">arkers 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infoWindow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4CD19" id="直線圖說文字 2 37" o:spid="_x0000_s1158" type="#_x0000_t48" style="position:absolute;left:0;text-align:left;margin-left:176.1pt;margin-top:95.55pt;width:127.3pt;height:26.2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" adj="-6197,19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27283B">
                      <w:pPr>
                        <w:spacing w:before="100" w:beforeAutospacing="1" w:line="240" w:lineRule="auto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 xml:space="preserve">arkers </w:t>
                      </w:r>
                      <w:r>
                        <w:rPr>
                          <w:rFonts w:hint="eastAsia"/>
                        </w:rPr>
                        <w:t>和</w:t>
                      </w:r>
                      <w:proofErr w:type="spellStart"/>
                      <w:r>
                        <w:rPr>
                          <w:rFonts w:hint="eastAsia"/>
                        </w:rPr>
                        <w:t>infoWindow</w:t>
                      </w:r>
                      <w:proofErr w:type="spellEnd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0C59878" wp14:editId="677718E5">
                <wp:simplePos x="0" y="0"/>
                <wp:positionH relativeFrom="margin">
                  <wp:posOffset>2199463</wp:posOffset>
                </wp:positionH>
                <wp:positionV relativeFrom="paragraph">
                  <wp:posOffset>650012</wp:posOffset>
                </wp:positionV>
                <wp:extent cx="1514247" cy="333375"/>
                <wp:effectExtent l="438150" t="0" r="10160" b="28575"/>
                <wp:wrapNone/>
                <wp:docPr id="33" name="直線圖說文字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7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73"/>
                            <a:gd name="adj6" fmla="val -2869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27283B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建立Google map服務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59878" id="直線圖說文字 2 33" o:spid="_x0000_s1159" type="#_x0000_t48" style="position:absolute;left:0;text-align:left;margin-left:173.2pt;margin-top:51.2pt;width:119.25pt;height:26.25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" adj="-6197,19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27283B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建立Google map服務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F02F935" wp14:editId="101F554D">
                <wp:simplePos x="0" y="0"/>
                <wp:positionH relativeFrom="margin">
                  <wp:posOffset>290779</wp:posOffset>
                </wp:positionH>
                <wp:positionV relativeFrom="paragraph">
                  <wp:posOffset>1725955</wp:posOffset>
                </wp:positionV>
                <wp:extent cx="5486400" cy="382626"/>
                <wp:effectExtent l="0" t="0" r="19050" b="17780"/>
                <wp:wrapNone/>
                <wp:docPr id="286" name="矩形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826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EB297" id="矩形 286" o:spid="_x0000_s1026" style="position:absolute;margin-left:22.9pt;margin-top:135.9pt;width:6in;height:30.1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" filled="f" strokecolor="#7fc0db [1940]" strokeweight="1.5pt">
                <w10:wrap anchorx="margin"/>
              </v:rect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D1825CB" wp14:editId="426EA6C7">
                <wp:simplePos x="0" y="0"/>
                <wp:positionH relativeFrom="margin">
                  <wp:posOffset>290779</wp:posOffset>
                </wp:positionH>
                <wp:positionV relativeFrom="paragraph">
                  <wp:posOffset>1221208</wp:posOffset>
                </wp:positionV>
                <wp:extent cx="1470355" cy="504748"/>
                <wp:effectExtent l="0" t="0" r="15875" b="10160"/>
                <wp:wrapNone/>
                <wp:docPr id="285" name="矩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355" cy="5047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8F831" id="矩形 285" o:spid="_x0000_s1026" style="position:absolute;margin-left:22.9pt;margin-top:96.15pt;width:115.8pt;height:39.7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27283B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A00E574" wp14:editId="7F6F5FB7">
                <wp:simplePos x="0" y="0"/>
                <wp:positionH relativeFrom="margin">
                  <wp:posOffset>290779</wp:posOffset>
                </wp:positionH>
                <wp:positionV relativeFrom="paragraph">
                  <wp:posOffset>599415</wp:posOffset>
                </wp:positionV>
                <wp:extent cx="1470355" cy="621792"/>
                <wp:effectExtent l="0" t="0" r="15875" b="26035"/>
                <wp:wrapNone/>
                <wp:docPr id="272" name="矩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355" cy="6217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D8F4F" id="矩形 272" o:spid="_x0000_s1026" style="position:absolute;margin-left:22.9pt;margin-top:47.2pt;width:115.8pt;height:48.9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" filled="f" strokecolor="#7fc0db [1940]" strokeweight="1.5pt">
                <w10:wrap anchorx="margin"/>
              </v:rect>
            </w:pict>
          </mc:Fallback>
        </mc:AlternateContent>
      </w:r>
      <w:r w:rsidR="0027283B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945984" behindDoc="0" locked="0" layoutInCell="1" allowOverlap="1" wp14:anchorId="6EB7E1BE" wp14:editId="1F5C3661">
            <wp:simplePos x="0" y="0"/>
            <wp:positionH relativeFrom="column">
              <wp:posOffset>290195</wp:posOffset>
            </wp:positionH>
            <wp:positionV relativeFrom="paragraph">
              <wp:posOffset>467182</wp:posOffset>
            </wp:positionV>
            <wp:extent cx="5486400" cy="1640840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50315A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554A6" w:rsidRPr="00F554A6">
        <w:rPr>
          <w:rFonts w:hint="eastAsia"/>
          <w:sz w:val="24"/>
          <w:szCs w:val="24"/>
        </w:rPr>
        <w:t>J</w:t>
      </w:r>
      <w:r w:rsidR="00F554A6" w:rsidRPr="00F554A6">
        <w:rPr>
          <w:sz w:val="24"/>
          <w:szCs w:val="24"/>
        </w:rPr>
        <w:t>avascript</w:t>
      </w:r>
      <w:proofErr w:type="spellEnd"/>
      <w:r w:rsidR="0027283B">
        <w:rPr>
          <w:sz w:val="24"/>
          <w:szCs w:val="24"/>
        </w:rPr>
        <w:br/>
      </w:r>
      <w:r w:rsidR="0027283B">
        <w:rPr>
          <w:rFonts w:hint="eastAsia"/>
          <w:sz w:val="24"/>
          <w:szCs w:val="24"/>
        </w:rPr>
        <w:t>[變數設置]</w:t>
      </w:r>
      <w:r w:rsidR="0027283B" w:rsidRPr="0027283B">
        <w:rPr>
          <w:noProof/>
        </w:rPr>
        <w:t xml:space="preserve"> </w:t>
      </w:r>
      <w:r w:rsidR="0027283B">
        <w:rPr>
          <w:sz w:val="24"/>
          <w:szCs w:val="24"/>
        </w:rPr>
        <w:br/>
      </w:r>
      <w:r w:rsidR="00AE08DD">
        <w:rPr>
          <w:sz w:val="24"/>
          <w:szCs w:val="24"/>
        </w:rPr>
        <w:br/>
      </w:r>
      <w:r w:rsidR="00AE08DD">
        <w:rPr>
          <w:rFonts w:hint="eastAsia"/>
          <w:sz w:val="24"/>
          <w:szCs w:val="24"/>
        </w:rPr>
        <w:t>[建立功能和服務]</w:t>
      </w:r>
      <w:r w:rsidR="00AE08DD">
        <w:rPr>
          <w:sz w:val="24"/>
          <w:szCs w:val="24"/>
        </w:rPr>
        <w:br/>
      </w:r>
      <w:r w:rsidR="00AE08DD">
        <w:rPr>
          <w:sz w:val="24"/>
          <w:szCs w:val="24"/>
        </w:rPr>
        <w:br/>
      </w:r>
      <w:r w:rsidR="00AE08DD">
        <w:rPr>
          <w:rFonts w:hint="eastAsia"/>
          <w:sz w:val="24"/>
          <w:szCs w:val="24"/>
        </w:rPr>
        <w:t>[設定導航]</w:t>
      </w:r>
      <w:r w:rsidR="00AE08DD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CE6D65">
        <w:rPr>
          <w:rFonts w:hint="eastAsia"/>
          <w:sz w:val="24"/>
          <w:szCs w:val="24"/>
        </w:rPr>
        <w:t xml:space="preserve">[定位] </w:t>
      </w:r>
      <w:proofErr w:type="gramStart"/>
      <w:r w:rsidR="00CE6D65">
        <w:rPr>
          <w:sz w:val="24"/>
          <w:szCs w:val="24"/>
        </w:rPr>
        <w:t>–</w:t>
      </w:r>
      <w:proofErr w:type="gramEnd"/>
      <w:r w:rsidR="00CE6D65">
        <w:rPr>
          <w:rFonts w:hint="eastAsia"/>
          <w:sz w:val="24"/>
          <w:szCs w:val="24"/>
        </w:rPr>
        <w:t xml:space="preserve"> 可參考尋找瓦斯行</w:t>
      </w:r>
      <w:r w:rsidR="00CE6D65">
        <w:rPr>
          <w:sz w:val="24"/>
          <w:szCs w:val="24"/>
        </w:rPr>
        <w:br/>
      </w:r>
      <w:r w:rsidR="00CE6D65">
        <w:rPr>
          <w:rFonts w:hint="eastAsia"/>
          <w:sz w:val="24"/>
          <w:szCs w:val="24"/>
        </w:rPr>
        <w:t xml:space="preserve">[導航] </w:t>
      </w:r>
      <w:r w:rsidR="00CE6D65">
        <w:rPr>
          <w:sz w:val="24"/>
          <w:szCs w:val="24"/>
        </w:rPr>
        <w:br/>
      </w:r>
      <w:r w:rsidR="00CE6D65">
        <w:rPr>
          <w:rFonts w:hint="eastAsia"/>
          <w:sz w:val="24"/>
          <w:szCs w:val="24"/>
        </w:rPr>
        <w:t>參數設定</w:t>
      </w:r>
      <w:r w:rsidR="00D544B9">
        <w:rPr>
          <w:sz w:val="24"/>
          <w:szCs w:val="24"/>
        </w:rPr>
        <w:br/>
      </w:r>
      <w:r w:rsidR="00CE6D65">
        <w:rPr>
          <w:sz w:val="24"/>
          <w:szCs w:val="24"/>
        </w:rPr>
        <w:br/>
      </w:r>
      <w:r w:rsidR="00D544B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A147E88" wp14:editId="6F46E392">
                <wp:simplePos x="0" y="0"/>
                <wp:positionH relativeFrom="margin">
                  <wp:posOffset>-762610</wp:posOffset>
                </wp:positionH>
                <wp:positionV relativeFrom="paragraph">
                  <wp:posOffset>760781</wp:posOffset>
                </wp:positionV>
                <wp:extent cx="987425" cy="731520"/>
                <wp:effectExtent l="0" t="0" r="346075" b="11430"/>
                <wp:wrapNone/>
                <wp:docPr id="351" name="直線圖說文字 2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87425" cy="73152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6689"/>
                            <a:gd name="adj6" fmla="val -32628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D544B9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arkers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infoWindow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的設置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47E88" id="直線圖說文字 2 351" o:spid="_x0000_s1160" type="#_x0000_t48" style="position:absolute;left:0;text-align:left;margin-left:-60.05pt;margin-top:59.9pt;width:77.75pt;height:57.6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" adj="-7048,10085,-4430,4224,-63" fillcolor="white [3212]" strokecolor="#7fc0db [1940]" strokeweight="1pt">
                <v:fill opacity="59624f"/>
                <v:textbox>
                  <w:txbxContent>
                    <w:p w:rsidR="00806A00" w:rsidRDefault="00806A00" w:rsidP="00D544B9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>arkers</w:t>
                      </w:r>
                      <w:r>
                        <w:rPr>
                          <w:rFonts w:hint="eastAsia"/>
                        </w:rPr>
                        <w:t>和</w:t>
                      </w:r>
                      <w:proofErr w:type="spellStart"/>
                      <w:r>
                        <w:rPr>
                          <w:rFonts w:hint="eastAsia"/>
                        </w:rPr>
                        <w:t>infoWindow</w:t>
                      </w:r>
                      <w:proofErr w:type="spellEnd"/>
                      <w:r>
                        <w:rPr>
                          <w:rFonts w:hint="eastAsia"/>
                        </w:rPr>
                        <w:t>的設置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544B9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D9552C6" wp14:editId="34953DC9">
                <wp:simplePos x="0" y="0"/>
                <wp:positionH relativeFrom="margin">
                  <wp:posOffset>546811</wp:posOffset>
                </wp:positionH>
                <wp:positionV relativeFrom="paragraph">
                  <wp:posOffset>914400</wp:posOffset>
                </wp:positionV>
                <wp:extent cx="5201107" cy="2399386"/>
                <wp:effectExtent l="0" t="0" r="19050" b="20320"/>
                <wp:wrapNone/>
                <wp:docPr id="350" name="矩形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1107" cy="2399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8456D" id="矩形 350" o:spid="_x0000_s1026" style="position:absolute;margin-left:43.05pt;margin-top:1in;width:409.55pt;height:188.9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" filled="f" strokecolor="#7fc0db [1940]" strokeweight="1.5pt">
                <w10:wrap anchorx="margin"/>
              </v:rect>
            </w:pict>
          </mc:Fallback>
        </mc:AlternateContent>
      </w:r>
      <w:r w:rsidR="00D544B9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E9B6605" wp14:editId="3AA5B7D7">
                <wp:simplePos x="0" y="0"/>
                <wp:positionH relativeFrom="margin">
                  <wp:posOffset>4094683</wp:posOffset>
                </wp:positionH>
                <wp:positionV relativeFrom="paragraph">
                  <wp:posOffset>307238</wp:posOffset>
                </wp:positionV>
                <wp:extent cx="1499235" cy="416560"/>
                <wp:effectExtent l="666750" t="0" r="24765" b="21590"/>
                <wp:wrapNone/>
                <wp:docPr id="349" name="直線圖說文字 2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235" cy="41656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5689"/>
                            <a:gd name="adj6" fmla="val -4448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D544B9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取得起點和終點得資訊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B6605" id="直線圖說文字 2 349" o:spid="_x0000_s1161" type="#_x0000_t48" style="position:absolute;left:0;text-align:left;margin-left:322.4pt;margin-top:24.2pt;width:118.05pt;height:32.8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" adj="-9608,16349,-4430,4224,-63" fillcolor="white [3212]" strokecolor="#7fc0db [1940]" strokeweight="1pt">
                <v:fill opacity="59624f"/>
                <v:textbox>
                  <w:txbxContent>
                    <w:p w:rsidR="00806A00" w:rsidRDefault="00806A00" w:rsidP="00D544B9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取得起點和終點得資訊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544B9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6A8F523" wp14:editId="7AD11A4D">
                <wp:simplePos x="0" y="0"/>
                <wp:positionH relativeFrom="margin">
                  <wp:posOffset>546811</wp:posOffset>
                </wp:positionH>
                <wp:positionV relativeFrom="paragraph">
                  <wp:posOffset>621792</wp:posOffset>
                </wp:positionV>
                <wp:extent cx="3174797" cy="292608"/>
                <wp:effectExtent l="0" t="0" r="26035" b="12700"/>
                <wp:wrapNone/>
                <wp:docPr id="348" name="矩形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4797" cy="2926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67C1E" id="矩形 348" o:spid="_x0000_s1026" style="position:absolute;margin-left:43.05pt;margin-top:48.95pt;width:250pt;height:23.0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" filled="f" strokecolor="#7fc0db [1940]" strokeweight="1.5pt">
                <w10:wrap anchorx="margin"/>
              </v:rect>
            </w:pict>
          </mc:Fallback>
        </mc:AlternateContent>
      </w:r>
      <w:r w:rsidR="00D544B9">
        <w:rPr>
          <w:noProof/>
          <w:sz w:val="24"/>
          <w:szCs w:val="24"/>
        </w:rPr>
        <w:drawing>
          <wp:anchor distT="0" distB="0" distL="114300" distR="114300" simplePos="0" relativeHeight="251978752" behindDoc="0" locked="0" layoutInCell="1" allowOverlap="1" wp14:anchorId="42EAECF7" wp14:editId="49919646">
            <wp:simplePos x="0" y="0"/>
            <wp:positionH relativeFrom="column">
              <wp:posOffset>260985</wp:posOffset>
            </wp:positionH>
            <wp:positionV relativeFrom="paragraph">
              <wp:posOffset>218923</wp:posOffset>
            </wp:positionV>
            <wp:extent cx="5486400" cy="3528695"/>
            <wp:effectExtent l="0" t="0" r="0" b="0"/>
            <wp:wrapTopAndBottom/>
            <wp:docPr id="347" name="圖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A5089CF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4B9">
        <w:rPr>
          <w:rFonts w:hint="eastAsia"/>
          <w:sz w:val="24"/>
          <w:szCs w:val="24"/>
        </w:rPr>
        <w:t>[開始導航]</w:t>
      </w:r>
      <w:r w:rsidR="00D544B9">
        <w:rPr>
          <w:sz w:val="24"/>
          <w:szCs w:val="24"/>
        </w:rPr>
        <w:t>-</w:t>
      </w:r>
      <w:r w:rsidR="00D544B9">
        <w:rPr>
          <w:rFonts w:hint="eastAsia"/>
          <w:sz w:val="24"/>
          <w:szCs w:val="24"/>
        </w:rPr>
        <w:t>導航路徑確定後，會加上自訂的markers在起點和終點上</w:t>
      </w:r>
      <w:r w:rsidR="00D544B9">
        <w:rPr>
          <w:sz w:val="24"/>
          <w:szCs w:val="24"/>
        </w:rPr>
        <w:br/>
      </w:r>
      <w:r w:rsidR="00EF5E18" w:rsidRPr="00EF5E18">
        <w:rPr>
          <w:rFonts w:hint="eastAsia"/>
          <w:sz w:val="18"/>
          <w:szCs w:val="18"/>
        </w:rPr>
        <w:t>參考網址：</w:t>
      </w:r>
      <w:hyperlink r:id="rId117" w:history="1">
        <w:r w:rsidR="00EF5E18" w:rsidRPr="00EF5E18">
          <w:rPr>
            <w:rStyle w:val="af6"/>
            <w:sz w:val="18"/>
            <w:szCs w:val="18"/>
          </w:rPr>
          <w:t>https://developers.google.com/maps/documentation/javascript/examples/directions-panel</w:t>
        </w:r>
      </w:hyperlink>
    </w:p>
    <w:p w:rsidR="00D735E4" w:rsidRDefault="00D735E4" w:rsidP="00D735E4">
      <w:pPr>
        <w:pStyle w:val="a0"/>
        <w:ind w:left="259" w:hanging="259"/>
      </w:pPr>
      <w:r w:rsidRPr="00D735E4">
        <w:rPr>
          <w:noProof/>
          <w:sz w:val="24"/>
          <w:szCs w:val="24"/>
        </w:rPr>
        <w:drawing>
          <wp:anchor distT="0" distB="0" distL="114300" distR="114300" simplePos="0" relativeHeight="251990016" behindDoc="1" locked="0" layoutInCell="1" allowOverlap="1" wp14:anchorId="4CF02043" wp14:editId="3312835B">
            <wp:simplePos x="0" y="0"/>
            <wp:positionH relativeFrom="column">
              <wp:posOffset>3004820</wp:posOffset>
            </wp:positionH>
            <wp:positionV relativeFrom="paragraph">
              <wp:posOffset>1436370</wp:posOffset>
            </wp:positionV>
            <wp:extent cx="422275" cy="422275"/>
            <wp:effectExtent l="0" t="0" r="0" b="0"/>
            <wp:wrapNone/>
            <wp:docPr id="359" name="圖片 359" descr="C:\xampp\htdocs\iot_gas_weight\img\marker_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iot_gas_weight\img\marker_dest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5E4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991040" behindDoc="1" locked="0" layoutInCell="1" allowOverlap="1" wp14:anchorId="68460BCE" wp14:editId="623FBE31">
            <wp:simplePos x="0" y="0"/>
            <wp:positionH relativeFrom="column">
              <wp:posOffset>3003550</wp:posOffset>
            </wp:positionH>
            <wp:positionV relativeFrom="paragraph">
              <wp:posOffset>2045335</wp:posOffset>
            </wp:positionV>
            <wp:extent cx="422275" cy="422275"/>
            <wp:effectExtent l="0" t="0" r="0" b="0"/>
            <wp:wrapNone/>
            <wp:docPr id="360" name="圖片 360" descr="C:\xampp\htdocs\iot_gas_weight\img\mark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iot_gas_weight\img\marker_ico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42704E45" wp14:editId="69777931">
                <wp:simplePos x="0" y="0"/>
                <wp:positionH relativeFrom="column">
                  <wp:posOffset>3518535</wp:posOffset>
                </wp:positionH>
                <wp:positionV relativeFrom="paragraph">
                  <wp:posOffset>2045335</wp:posOffset>
                </wp:positionV>
                <wp:extent cx="1103630" cy="410210"/>
                <wp:effectExtent l="0" t="0" r="0" b="0"/>
                <wp:wrapSquare wrapText="bothSides"/>
                <wp:docPr id="3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D735E4">
                            <w:r>
                              <w:rPr>
                                <w:rFonts w:hint="eastAsia"/>
                              </w:rPr>
                              <w:t>使用者現在位置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04E45" id="_x0000_s1162" type="#_x0000_t202" style="position:absolute;left:0;text-align:left;margin-left:277.05pt;margin-top:161.05pt;width:86.9pt;height:32.3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" filled="f" stroked="f">
                <v:textbox>
                  <w:txbxContent>
                    <w:p w:rsidR="00806A00" w:rsidRDefault="00806A00" w:rsidP="00D735E4">
                      <w:r>
                        <w:rPr>
                          <w:rFonts w:hint="eastAsia"/>
                        </w:rPr>
                        <w:t>使用者現在位置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35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27713B9F" wp14:editId="3E090F0A">
                <wp:simplePos x="0" y="0"/>
                <wp:positionH relativeFrom="column">
                  <wp:posOffset>3514572</wp:posOffset>
                </wp:positionH>
                <wp:positionV relativeFrom="paragraph">
                  <wp:posOffset>1449070</wp:posOffset>
                </wp:positionV>
                <wp:extent cx="1103630" cy="410210"/>
                <wp:effectExtent l="0" t="0" r="0" b="0"/>
                <wp:wrapSquare wrapText="bothSides"/>
                <wp:docPr id="3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6A00" w:rsidRDefault="00806A00" w:rsidP="00D735E4">
                            <w:r>
                              <w:rPr>
                                <w:rFonts w:hint="eastAsia"/>
                              </w:rPr>
                              <w:t>瓦斯行位置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13B9F" id="_x0000_s1163" type="#_x0000_t202" style="position:absolute;left:0;text-align:left;margin-left:276.75pt;margin-top:114.1pt;width:86.9pt;height:32.3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" filled="f" stroked="f">
                <v:textbox>
                  <w:txbxContent>
                    <w:p w:rsidR="00806A00" w:rsidRDefault="00806A00" w:rsidP="00D735E4">
                      <w:r>
                        <w:rPr>
                          <w:rFonts w:hint="eastAsia"/>
                        </w:rPr>
                        <w:t>瓦斯行位置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noProof/>
        </w:rPr>
        <w:drawing>
          <wp:anchor distT="0" distB="0" distL="114300" distR="114300" simplePos="0" relativeHeight="251987968" behindDoc="0" locked="0" layoutInCell="1" allowOverlap="1" wp14:anchorId="7C92C906" wp14:editId="2636D594">
            <wp:simplePos x="0" y="0"/>
            <wp:positionH relativeFrom="column">
              <wp:posOffset>166370</wp:posOffset>
            </wp:positionH>
            <wp:positionV relativeFrom="paragraph">
              <wp:posOffset>541020</wp:posOffset>
            </wp:positionV>
            <wp:extent cx="2282190" cy="3437255"/>
            <wp:effectExtent l="19050" t="19050" r="22860" b="10795"/>
            <wp:wrapTopAndBottom/>
            <wp:docPr id="352" name="圖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A50C78B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34372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4A6" w:rsidRPr="00F554A6">
        <w:rPr>
          <w:rFonts w:hint="eastAsia"/>
          <w:b/>
        </w:rPr>
        <w:t>畫面</w:t>
      </w:r>
      <w:r>
        <w:rPr>
          <w:b/>
        </w:rPr>
        <w:br/>
      </w:r>
      <w:r w:rsidRPr="00D735E4">
        <w:rPr>
          <w:rFonts w:hint="eastAsia"/>
        </w:rPr>
        <w:t xml:space="preserve">[地圖] </w:t>
      </w:r>
      <w:proofErr w:type="gramStart"/>
      <w:r w:rsidRPr="00D735E4">
        <w:t>–</w:t>
      </w:r>
      <w:proofErr w:type="gramEnd"/>
      <w:r w:rsidRPr="00D735E4">
        <w:t xml:space="preserve"> </w:t>
      </w:r>
      <w:r w:rsidRPr="00D735E4">
        <w:rPr>
          <w:rFonts w:hint="eastAsia"/>
        </w:rPr>
        <w:t>一載入頁面就會抓取網址的參數值並且顯示路徑</w:t>
      </w:r>
      <w:r>
        <w:br/>
      </w:r>
    </w:p>
    <w:p w:rsidR="00F554A6" w:rsidRPr="00F554A6" w:rsidRDefault="00D735E4" w:rsidP="00D735E4">
      <w:pPr>
        <w:pStyle w:val="a0"/>
        <w:numPr>
          <w:ilvl w:val="0"/>
          <w:numId w:val="0"/>
        </w:numPr>
        <w:ind w:left="216"/>
        <w:rPr>
          <w:b/>
        </w:rPr>
      </w:pPr>
      <w:r>
        <w:br w:type="column"/>
      </w:r>
      <w:r w:rsidR="0004744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D065C02" wp14:editId="48046F33">
                <wp:simplePos x="0" y="0"/>
                <wp:positionH relativeFrom="margin">
                  <wp:posOffset>3794760</wp:posOffset>
                </wp:positionH>
                <wp:positionV relativeFrom="paragraph">
                  <wp:posOffset>1068019</wp:posOffset>
                </wp:positionV>
                <wp:extent cx="2194560" cy="2340610"/>
                <wp:effectExtent l="57150" t="0" r="15240" b="21590"/>
                <wp:wrapNone/>
                <wp:docPr id="369" name="直線圖說文字 2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23406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642"/>
                            <a:gd name="adj4" fmla="val -20508"/>
                            <a:gd name="adj5" fmla="val 18501"/>
                            <a:gd name="adj6" fmla="val -73824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47442">
                            <w:pPr>
                              <w:spacing w:before="100" w:beforeAutospacing="1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5C02" id="直線圖說文字 2 369" o:spid="_x0000_s1164" type="#_x0000_t48" style="position:absolute;left:0;text-align:left;margin-left:298.8pt;margin-top:84.1pt;width:172.8pt;height:184.3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" adj="-15946,3996,-4430,4027,-63" filled="f" strokecolor="#7fc0db [1940]" strokeweight="1pt">
                <v:textbox>
                  <w:txbxContent>
                    <w:p w:rsidR="00806A00" w:rsidRDefault="00806A00" w:rsidP="00047442">
                      <w:pPr>
                        <w:spacing w:before="100" w:beforeAutospacing="1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442">
        <w:rPr>
          <w:rFonts w:hint="eastAsia"/>
          <w:b/>
          <w:noProof/>
        </w:rPr>
        <w:drawing>
          <wp:anchor distT="0" distB="0" distL="114300" distR="114300" simplePos="0" relativeHeight="252009471" behindDoc="0" locked="0" layoutInCell="1" allowOverlap="1" wp14:anchorId="69279512" wp14:editId="2E8EB180">
            <wp:simplePos x="0" y="0"/>
            <wp:positionH relativeFrom="column">
              <wp:posOffset>3794759</wp:posOffset>
            </wp:positionH>
            <wp:positionV relativeFrom="paragraph">
              <wp:posOffset>1068019</wp:posOffset>
            </wp:positionV>
            <wp:extent cx="2199479" cy="2340864"/>
            <wp:effectExtent l="0" t="0" r="0" b="2540"/>
            <wp:wrapNone/>
            <wp:docPr id="370" name="圖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A5069A6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940" cy="2353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DD5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1E4871A" wp14:editId="571FAD83">
                <wp:simplePos x="0" y="0"/>
                <wp:positionH relativeFrom="margin">
                  <wp:posOffset>2280514</wp:posOffset>
                </wp:positionH>
                <wp:positionV relativeFrom="paragraph">
                  <wp:posOffset>1719072</wp:posOffset>
                </wp:positionV>
                <wp:extent cx="1236268" cy="270663"/>
                <wp:effectExtent l="628650" t="76200" r="21590" b="15240"/>
                <wp:wrapNone/>
                <wp:docPr id="368" name="直線圖說文字 2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268" cy="270663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-24357"/>
                            <a:gd name="adj6" fmla="val -5082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82DD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按下後可重新導航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4871A" id="直線圖說文字 2 368" o:spid="_x0000_s1165" type="#_x0000_t48" style="position:absolute;left:0;text-align:left;margin-left:179.55pt;margin-top:135.35pt;width:97.35pt;height:21.3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" adj="-10978,-5261,-4430,4224,-63" fillcolor="white [3212]" strokecolor="#7fc0db [1940]" strokeweight="1pt">
                <v:fill opacity="59624f"/>
                <v:textbox>
                  <w:txbxContent>
                    <w:p w:rsidR="00806A00" w:rsidRDefault="00806A00" w:rsidP="00082DD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按下後可重新導航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2DD5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55055D9" wp14:editId="25FA6F2D">
                <wp:simplePos x="0" y="0"/>
                <wp:positionH relativeFrom="margin">
                  <wp:posOffset>2316480</wp:posOffset>
                </wp:positionH>
                <wp:positionV relativeFrom="paragraph">
                  <wp:posOffset>657606</wp:posOffset>
                </wp:positionV>
                <wp:extent cx="921715" cy="724204"/>
                <wp:effectExtent l="419100" t="0" r="12065" b="19050"/>
                <wp:wrapNone/>
                <wp:docPr id="367" name="直線圖說文字 2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715" cy="724204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5689"/>
                            <a:gd name="adj6" fmla="val -4448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082DD5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起點和終點的欄位，可更改內容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055D9" id="直線圖說文字 2 367" o:spid="_x0000_s1166" type="#_x0000_t48" style="position:absolute;left:0;text-align:left;margin-left:182.4pt;margin-top:51.8pt;width:72.6pt;height:57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" adj="-9608,16349,-4430,4224,-63" fillcolor="white [3212]" strokecolor="#7fc0db [1940]" strokeweight="1pt">
                <v:fill opacity="59624f"/>
                <v:textbox>
                  <w:txbxContent>
                    <w:p w:rsidR="00806A00" w:rsidRDefault="00806A00" w:rsidP="00082DD5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起點和終點的欄位，可更改內容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D735E4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387E93E" wp14:editId="600BA578">
                <wp:simplePos x="0" y="0"/>
                <wp:positionH relativeFrom="margin">
                  <wp:posOffset>1563624</wp:posOffset>
                </wp:positionH>
                <wp:positionV relativeFrom="paragraph">
                  <wp:posOffset>1426464</wp:posOffset>
                </wp:positionV>
                <wp:extent cx="226416" cy="219456"/>
                <wp:effectExtent l="0" t="0" r="21590" b="28575"/>
                <wp:wrapNone/>
                <wp:docPr id="365" name="矩形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16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8326" id="矩形 365" o:spid="_x0000_s1026" style="position:absolute;margin-left:123.1pt;margin-top:112.3pt;width:17.85pt;height:17.3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" filled="f" strokecolor="#7fc0db [1940]" strokeweight="1.5pt">
                <w10:wrap anchorx="margin"/>
              </v:rect>
            </w:pict>
          </mc:Fallback>
        </mc:AlternateContent>
      </w:r>
      <w:r w:rsidRPr="00D735E4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9D7E468" wp14:editId="2A622E44">
                <wp:simplePos x="0" y="0"/>
                <wp:positionH relativeFrom="margin">
                  <wp:posOffset>1790167</wp:posOffset>
                </wp:positionH>
                <wp:positionV relativeFrom="paragraph">
                  <wp:posOffset>1425626</wp:posOffset>
                </wp:positionV>
                <wp:extent cx="387401" cy="219456"/>
                <wp:effectExtent l="0" t="0" r="12700" b="28575"/>
                <wp:wrapNone/>
                <wp:docPr id="364" name="矩形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01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6FDF1" id="矩形 364" o:spid="_x0000_s1026" style="position:absolute;margin-left:140.95pt;margin-top:112.25pt;width:30.5pt;height:17.3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" filled="f" strokecolor="#7fc0db [1940]" strokeweight="1.5pt">
                <w10:wrap anchorx="margin"/>
              </v:rect>
            </w:pict>
          </mc:Fallback>
        </mc:AlternateContent>
      </w:r>
      <w:r w:rsidRPr="00D735E4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395C14B" wp14:editId="732524DF">
                <wp:simplePos x="0" y="0"/>
                <wp:positionH relativeFrom="margin">
                  <wp:posOffset>173737</wp:posOffset>
                </wp:positionH>
                <wp:positionV relativeFrom="paragraph">
                  <wp:posOffset>1207008</wp:posOffset>
                </wp:positionV>
                <wp:extent cx="2004060" cy="219456"/>
                <wp:effectExtent l="0" t="0" r="15240" b="28575"/>
                <wp:wrapNone/>
                <wp:docPr id="362" name="矩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C530" id="矩形 362" o:spid="_x0000_s1026" style="position:absolute;margin-left:13.7pt;margin-top:95.05pt;width:157.8pt;height:17.3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" filled="f" strokecolor="#7fc0db [1940]" strokeweight="1.5pt">
                <w10:wrap anchorx="margin"/>
              </v:rect>
            </w:pict>
          </mc:Fallback>
        </mc:AlternateContent>
      </w:r>
      <w:r>
        <w:rPr>
          <w:rFonts w:hint="eastAsia"/>
          <w:b/>
          <w:noProof/>
        </w:rPr>
        <w:drawing>
          <wp:anchor distT="0" distB="0" distL="114300" distR="114300" simplePos="0" relativeHeight="251999232" behindDoc="0" locked="0" layoutInCell="1" allowOverlap="1" wp14:anchorId="73047BEA" wp14:editId="0E12B86C">
            <wp:simplePos x="0" y="0"/>
            <wp:positionH relativeFrom="column">
              <wp:posOffset>175565</wp:posOffset>
            </wp:positionH>
            <wp:positionV relativeFrom="paragraph">
              <wp:posOffset>225908</wp:posOffset>
            </wp:positionV>
            <wp:extent cx="2004060" cy="3027680"/>
            <wp:effectExtent l="19050" t="19050" r="15240" b="20320"/>
            <wp:wrapTopAndBottom/>
            <wp:docPr id="361" name="圖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A50B860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0276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5E4">
        <w:rPr>
          <w:rFonts w:hint="eastAsia"/>
        </w:rPr>
        <w:t>[</w:t>
      </w:r>
      <w:r>
        <w:rPr>
          <w:rFonts w:hint="eastAsia"/>
        </w:rPr>
        <w:t>欄位與功能表</w:t>
      </w:r>
      <w:r w:rsidRPr="00D735E4">
        <w:rPr>
          <w:rFonts w:hint="eastAsia"/>
        </w:rPr>
        <w:t>]</w:t>
      </w:r>
      <w:r w:rsidRPr="00D735E4">
        <w:rPr>
          <w:noProof/>
        </w:rPr>
        <w:t xml:space="preserve"> </w:t>
      </w:r>
      <w:r w:rsidRPr="00D735E4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F39B6CF" wp14:editId="64273083">
                <wp:simplePos x="0" y="0"/>
                <wp:positionH relativeFrom="margin">
                  <wp:posOffset>7642225</wp:posOffset>
                </wp:positionH>
                <wp:positionV relativeFrom="paragraph">
                  <wp:posOffset>306705</wp:posOffset>
                </wp:positionV>
                <wp:extent cx="1499235" cy="416560"/>
                <wp:effectExtent l="666750" t="0" r="24765" b="21590"/>
                <wp:wrapNone/>
                <wp:docPr id="363" name="直線圖說文字 2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235" cy="41656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5689"/>
                            <a:gd name="adj6" fmla="val -4448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6A00" w:rsidRDefault="00806A00" w:rsidP="00D735E4">
                            <w:pPr>
                              <w:spacing w:before="100" w:beforeAutospacing="1"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取得起點和終點得資訊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9B6CF" id="直線圖說文字 2 363" o:spid="_x0000_s1167" type="#_x0000_t48" style="position:absolute;left:0;text-align:left;margin-left:601.75pt;margin-top:24.15pt;width:118.05pt;height:32.8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" adj="-9608,16349,-4430,4224,-63" fillcolor="white [3212]" strokecolor="#7fc0db [1940]" strokeweight="1pt">
                <v:fill opacity="59624f"/>
                <v:textbox>
                  <w:txbxContent>
                    <w:p w:rsidR="00806A00" w:rsidRDefault="00806A00" w:rsidP="00D735E4">
                      <w:pPr>
                        <w:spacing w:before="100" w:beforeAutospacing="1" w:line="240" w:lineRule="auto"/>
                      </w:pPr>
                      <w:r>
                        <w:rPr>
                          <w:rFonts w:hint="eastAsia"/>
                        </w:rPr>
                        <w:t>取得起點和終點得資訊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b/>
        </w:rPr>
        <w:br/>
      </w:r>
      <w:r>
        <w:rPr>
          <w:b/>
        </w:rPr>
        <w:br/>
      </w:r>
    </w:p>
    <w:sectPr w:rsidR="00F554A6" w:rsidRPr="00F554A6" w:rsidSect="00CE6D65">
      <w:footerReference w:type="default" r:id="rId121"/>
      <w:pgSz w:w="12240" w:h="15840"/>
      <w:pgMar w:top="1440" w:right="1800" w:bottom="1440" w:left="1800" w:header="720" w:footer="720" w:gutter="0"/>
      <w:pgBorders w:display="notFirstPage" w:offsetFrom="page">
        <w:top w:val="single" w:sz="8" w:space="28" w:color="85A5C1" w:themeColor="background2" w:themeShade="BF"/>
        <w:left w:val="single" w:sz="8" w:space="28" w:color="85A5C1" w:themeColor="background2" w:themeShade="BF"/>
        <w:bottom w:val="single" w:sz="8" w:space="28" w:color="85A5C1" w:themeColor="background2" w:themeShade="BF"/>
        <w:right w:val="single" w:sz="8" w:space="28" w:color="85A5C1" w:themeColor="background2" w:themeShade="BF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2DD" w:rsidRDefault="00BB52DD">
      <w:pPr>
        <w:spacing w:line="240" w:lineRule="auto"/>
      </w:pPr>
      <w:r>
        <w:separator/>
      </w:r>
    </w:p>
  </w:endnote>
  <w:endnote w:type="continuationSeparator" w:id="0">
    <w:p w:rsidR="00BB52DD" w:rsidRDefault="00BB52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A00" w:rsidRDefault="00806A00">
    <w:pPr>
      <w:pStyle w:val="af"/>
    </w:pPr>
    <w:r>
      <w:rPr>
        <w:noProof/>
      </w:rPr>
      <mc:AlternateContent>
        <mc:Choice Requires="wps">
          <w:drawing>
            <wp:inline distT="0" distB="0" distL="0" distR="0">
              <wp:extent cx="347472" cy="347472"/>
              <wp:effectExtent l="0" t="0" r="0" b="0"/>
              <wp:docPr id="5" name="橢圓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06A00" w:rsidRDefault="00806A00">
                          <w:pPr>
                            <w:pStyle w:val="ab"/>
                            <w:rPr>
                              <w:rStyle w:val="af1"/>
                            </w:rPr>
                          </w:pPr>
                          <w:r>
                            <w:rPr>
                              <w:rStyle w:val="af1"/>
                            </w:rPr>
                            <w:fldChar w:fldCharType="begin"/>
                          </w:r>
                          <w:r>
                            <w:rPr>
                              <w:rStyle w:val="af1"/>
                            </w:rPr>
                            <w:instrText>PAGE   \* MERGEFORMAT</w:instrText>
                          </w:r>
                          <w:r>
                            <w:rPr>
                              <w:rStyle w:val="af1"/>
                            </w:rPr>
                            <w:fldChar w:fldCharType="separate"/>
                          </w:r>
                          <w:r w:rsidR="001619DF" w:rsidRPr="001619DF">
                            <w:rPr>
                              <w:rStyle w:val="af1"/>
                              <w:noProof/>
                              <w:lang w:val="zh-TW"/>
                            </w:rPr>
                            <w:t>3</w:t>
                          </w:r>
                          <w:r>
                            <w:rPr>
                              <w:rStyle w:val="af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橢圓 5" o:spid="_x0000_s1168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" fillcolor="#7a8c8e [3207]" stroked="f" strokeweight="1pt">
              <v:stroke joinstyle="miter"/>
              <v:path arrowok="t"/>
              <o:lock v:ext="edit" aspectratio="t"/>
              <v:textbox inset="0,0,0,0">
                <w:txbxContent>
                  <w:p w:rsidR="00806A00" w:rsidRDefault="00806A00">
                    <w:pPr>
                      <w:pStyle w:val="ab"/>
                      <w:rPr>
                        <w:rStyle w:val="af1"/>
                      </w:rPr>
                    </w:pPr>
                    <w:r>
                      <w:rPr>
                        <w:rStyle w:val="af1"/>
                      </w:rPr>
                      <w:fldChar w:fldCharType="begin"/>
                    </w:r>
                    <w:r>
                      <w:rPr>
                        <w:rStyle w:val="af1"/>
                      </w:rPr>
                      <w:instrText>PAGE   \* MERGEFORMAT</w:instrText>
                    </w:r>
                    <w:r>
                      <w:rPr>
                        <w:rStyle w:val="af1"/>
                      </w:rPr>
                      <w:fldChar w:fldCharType="separate"/>
                    </w:r>
                    <w:r w:rsidR="001619DF" w:rsidRPr="001619DF">
                      <w:rPr>
                        <w:rStyle w:val="af1"/>
                        <w:noProof/>
                        <w:lang w:val="zh-TW"/>
                      </w:rPr>
                      <w:t>3</w:t>
                    </w:r>
                    <w:r>
                      <w:rPr>
                        <w:rStyle w:val="af1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2DD" w:rsidRDefault="00BB52DD">
      <w:pPr>
        <w:spacing w:line="240" w:lineRule="auto"/>
      </w:pPr>
      <w:r>
        <w:separator/>
      </w:r>
    </w:p>
  </w:footnote>
  <w:footnote w:type="continuationSeparator" w:id="0">
    <w:p w:rsidR="00BB52DD" w:rsidRDefault="00BB52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4EE912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6F1262A8"/>
    <w:lvl w:ilvl="0">
      <w:start w:val="1"/>
      <w:numFmt w:val="bullet"/>
      <w:pStyle w:val="a0"/>
      <w:lvlText w:val=""/>
      <w:lvlJc w:val="left"/>
      <w:pPr>
        <w:ind w:left="216" w:hanging="216"/>
      </w:pPr>
      <w:rPr>
        <w:rFonts w:ascii="Symbol" w:hAnsi="Symbol" w:hint="default"/>
        <w:color w:val="1A495D" w:themeColor="accent1" w:themeShade="80"/>
      </w:rPr>
    </w:lvl>
  </w:abstractNum>
  <w:abstractNum w:abstractNumId="2">
    <w:nsid w:val="104E3410"/>
    <w:multiLevelType w:val="hybridMultilevel"/>
    <w:tmpl w:val="ECD2DE48"/>
    <w:lvl w:ilvl="0" w:tplc="F606E55E">
      <w:start w:val="1"/>
      <w:numFmt w:val="decimal"/>
      <w:lvlText w:val="%1."/>
      <w:lvlJc w:val="left"/>
      <w:pPr>
        <w:ind w:left="360" w:hanging="360"/>
      </w:pPr>
      <w:rPr>
        <w:rFonts w:cs="Helvetica Neue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EC4703C"/>
    <w:multiLevelType w:val="hybridMultilevel"/>
    <w:tmpl w:val="BBF8D3E8"/>
    <w:lvl w:ilvl="0" w:tplc="23D63B3C">
      <w:start w:val="1"/>
      <w:numFmt w:val="decimal"/>
      <w:lvlText w:val="%1."/>
      <w:lvlJc w:val="left"/>
      <w:pPr>
        <w:ind w:left="360" w:hanging="360"/>
      </w:pPr>
      <w:rPr>
        <w:rFonts w:cs="Helvetica Neue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DC72006"/>
    <w:multiLevelType w:val="hybridMultilevel"/>
    <w:tmpl w:val="610455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4"/>
  </w:num>
  <w:num w:numId="5">
    <w:abstractNumId w:val="0"/>
    <w:lvlOverride w:ilvl="0">
      <w:startOverride w:val="1"/>
    </w:lvlOverride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C78"/>
    <w:rsid w:val="00007E5E"/>
    <w:rsid w:val="00034A21"/>
    <w:rsid w:val="0004635C"/>
    <w:rsid w:val="00047442"/>
    <w:rsid w:val="00055E26"/>
    <w:rsid w:val="00082DD5"/>
    <w:rsid w:val="00093026"/>
    <w:rsid w:val="000A255B"/>
    <w:rsid w:val="000B17B9"/>
    <w:rsid w:val="000C5841"/>
    <w:rsid w:val="000E4DA8"/>
    <w:rsid w:val="0010514C"/>
    <w:rsid w:val="001251B0"/>
    <w:rsid w:val="00134584"/>
    <w:rsid w:val="0015498B"/>
    <w:rsid w:val="00157C78"/>
    <w:rsid w:val="001619DF"/>
    <w:rsid w:val="00162F62"/>
    <w:rsid w:val="0017130D"/>
    <w:rsid w:val="001756B0"/>
    <w:rsid w:val="001A4142"/>
    <w:rsid w:val="00210169"/>
    <w:rsid w:val="00224102"/>
    <w:rsid w:val="00237FD4"/>
    <w:rsid w:val="00241A30"/>
    <w:rsid w:val="0025160B"/>
    <w:rsid w:val="002528D3"/>
    <w:rsid w:val="002715DC"/>
    <w:rsid w:val="0027283B"/>
    <w:rsid w:val="002928A9"/>
    <w:rsid w:val="002C2FA1"/>
    <w:rsid w:val="002D39C7"/>
    <w:rsid w:val="003205DC"/>
    <w:rsid w:val="00331983"/>
    <w:rsid w:val="00331EAB"/>
    <w:rsid w:val="003C029B"/>
    <w:rsid w:val="003C65FC"/>
    <w:rsid w:val="003D524E"/>
    <w:rsid w:val="003E2EAA"/>
    <w:rsid w:val="003F7383"/>
    <w:rsid w:val="0041132F"/>
    <w:rsid w:val="00411827"/>
    <w:rsid w:val="00423DF8"/>
    <w:rsid w:val="00445466"/>
    <w:rsid w:val="00446ABE"/>
    <w:rsid w:val="004515EA"/>
    <w:rsid w:val="00455B4B"/>
    <w:rsid w:val="00464087"/>
    <w:rsid w:val="00476F04"/>
    <w:rsid w:val="004D21D0"/>
    <w:rsid w:val="0050473F"/>
    <w:rsid w:val="00542BBD"/>
    <w:rsid w:val="005674D0"/>
    <w:rsid w:val="00571576"/>
    <w:rsid w:val="00577C37"/>
    <w:rsid w:val="00580656"/>
    <w:rsid w:val="005C1A35"/>
    <w:rsid w:val="005D4E46"/>
    <w:rsid w:val="00600748"/>
    <w:rsid w:val="00603F24"/>
    <w:rsid w:val="00606177"/>
    <w:rsid w:val="00607EC3"/>
    <w:rsid w:val="006310EB"/>
    <w:rsid w:val="00635E8A"/>
    <w:rsid w:val="006D7CAB"/>
    <w:rsid w:val="006E417B"/>
    <w:rsid w:val="00703921"/>
    <w:rsid w:val="007225E2"/>
    <w:rsid w:val="00727C34"/>
    <w:rsid w:val="0073744F"/>
    <w:rsid w:val="00746A3E"/>
    <w:rsid w:val="007638B9"/>
    <w:rsid w:val="0076437B"/>
    <w:rsid w:val="007676DD"/>
    <w:rsid w:val="00774D09"/>
    <w:rsid w:val="007A3ABA"/>
    <w:rsid w:val="007E3DD2"/>
    <w:rsid w:val="007F4346"/>
    <w:rsid w:val="00806A00"/>
    <w:rsid w:val="0081290A"/>
    <w:rsid w:val="0081441A"/>
    <w:rsid w:val="008250BC"/>
    <w:rsid w:val="00840263"/>
    <w:rsid w:val="008432B1"/>
    <w:rsid w:val="0087743A"/>
    <w:rsid w:val="00896F09"/>
    <w:rsid w:val="008A454F"/>
    <w:rsid w:val="008F08FF"/>
    <w:rsid w:val="00924E50"/>
    <w:rsid w:val="009369EC"/>
    <w:rsid w:val="00940A21"/>
    <w:rsid w:val="00955238"/>
    <w:rsid w:val="00981494"/>
    <w:rsid w:val="009A6D2C"/>
    <w:rsid w:val="009C07D4"/>
    <w:rsid w:val="009D739C"/>
    <w:rsid w:val="00A07746"/>
    <w:rsid w:val="00A12955"/>
    <w:rsid w:val="00A21FD7"/>
    <w:rsid w:val="00A236F2"/>
    <w:rsid w:val="00A2458A"/>
    <w:rsid w:val="00A33605"/>
    <w:rsid w:val="00A50450"/>
    <w:rsid w:val="00A563C6"/>
    <w:rsid w:val="00AB4AD7"/>
    <w:rsid w:val="00AC70C8"/>
    <w:rsid w:val="00AE08DD"/>
    <w:rsid w:val="00AF390A"/>
    <w:rsid w:val="00B678ED"/>
    <w:rsid w:val="00B82276"/>
    <w:rsid w:val="00B82C65"/>
    <w:rsid w:val="00B9012A"/>
    <w:rsid w:val="00BB52DD"/>
    <w:rsid w:val="00BC01AE"/>
    <w:rsid w:val="00BC0969"/>
    <w:rsid w:val="00BE0B94"/>
    <w:rsid w:val="00BF477E"/>
    <w:rsid w:val="00C0482B"/>
    <w:rsid w:val="00C1612A"/>
    <w:rsid w:val="00C17D50"/>
    <w:rsid w:val="00C60A4D"/>
    <w:rsid w:val="00C72C99"/>
    <w:rsid w:val="00CA5952"/>
    <w:rsid w:val="00CE2320"/>
    <w:rsid w:val="00CE6D65"/>
    <w:rsid w:val="00D33057"/>
    <w:rsid w:val="00D544B9"/>
    <w:rsid w:val="00D6319D"/>
    <w:rsid w:val="00D735E4"/>
    <w:rsid w:val="00DA1621"/>
    <w:rsid w:val="00DA19E9"/>
    <w:rsid w:val="00DC376F"/>
    <w:rsid w:val="00DD7A4C"/>
    <w:rsid w:val="00E05D9A"/>
    <w:rsid w:val="00E13308"/>
    <w:rsid w:val="00E15415"/>
    <w:rsid w:val="00E22416"/>
    <w:rsid w:val="00E26B7E"/>
    <w:rsid w:val="00E349B4"/>
    <w:rsid w:val="00E424C3"/>
    <w:rsid w:val="00E5415D"/>
    <w:rsid w:val="00E72EE2"/>
    <w:rsid w:val="00ED6F6C"/>
    <w:rsid w:val="00EE545C"/>
    <w:rsid w:val="00EF5E18"/>
    <w:rsid w:val="00F0189E"/>
    <w:rsid w:val="00F15729"/>
    <w:rsid w:val="00F16B41"/>
    <w:rsid w:val="00F2243F"/>
    <w:rsid w:val="00F306E8"/>
    <w:rsid w:val="00F368D0"/>
    <w:rsid w:val="00F37044"/>
    <w:rsid w:val="00F47FA6"/>
    <w:rsid w:val="00F554A6"/>
    <w:rsid w:val="00F57AE4"/>
    <w:rsid w:val="00F7186D"/>
    <w:rsid w:val="00F7553E"/>
    <w:rsid w:val="00FA2C48"/>
    <w:rsid w:val="00FB681D"/>
    <w:rsid w:val="00FC1C4F"/>
    <w:rsid w:val="00FD089D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730B9A8-7FA8-435D-96F4-8439C327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lang w:val="en-US" w:eastAsia="zh-TW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715DC"/>
    <w:pPr>
      <w:spacing w:line="180" w:lineRule="auto"/>
    </w:pPr>
    <w:rPr>
      <w:rFonts w:ascii="Microsoft JhengHei UI" w:eastAsia="Microsoft JhengHei UI" w:hAnsi="Microsoft JhengHei UI" w:cs="Microsoft JhengHei UI"/>
    </w:rPr>
  </w:style>
  <w:style w:type="paragraph" w:styleId="1">
    <w:name w:val="heading 1"/>
    <w:basedOn w:val="a1"/>
    <w:next w:val="a1"/>
    <w:link w:val="10"/>
    <w:uiPriority w:val="1"/>
    <w:qFormat/>
    <w:rsid w:val="002715DC"/>
    <w:pPr>
      <w:keepNext/>
      <w:keepLines/>
      <w:pBdr>
        <w:top w:val="single" w:sz="2" w:space="4" w:color="3494BA" w:themeColor="accent1"/>
        <w:left w:val="single" w:sz="2" w:space="4" w:color="3494BA" w:themeColor="accent1"/>
        <w:bottom w:val="single" w:sz="2" w:space="4" w:color="3494BA" w:themeColor="accent1"/>
        <w:right w:val="single" w:sz="2" w:space="4" w:color="3494BA" w:themeColor="accent1"/>
      </w:pBdr>
      <w:shd w:val="clear" w:color="auto" w:fill="3494BA" w:themeFill="accent1"/>
      <w:spacing w:before="360" w:line="240" w:lineRule="auto"/>
      <w:outlineLvl w:val="0"/>
    </w:pPr>
    <w:rPr>
      <w:b/>
      <w:bCs/>
      <w:caps/>
      <w:color w:val="FFFFFF" w:themeColor="background1"/>
      <w:sz w:val="22"/>
      <w:szCs w:val="22"/>
    </w:rPr>
  </w:style>
  <w:style w:type="paragraph" w:styleId="2">
    <w:name w:val="heading 2"/>
    <w:basedOn w:val="a1"/>
    <w:next w:val="a1"/>
    <w:link w:val="20"/>
    <w:uiPriority w:val="1"/>
    <w:unhideWhenUsed/>
    <w:qFormat/>
    <w:pPr>
      <w:keepNext/>
      <w:keepLines/>
      <w:pBdr>
        <w:top w:val="single" w:sz="2" w:space="4" w:color="BCE1E5" w:themeColor="accent2"/>
        <w:left w:val="single" w:sz="2" w:space="4" w:color="BCE1E5" w:themeColor="accent2"/>
        <w:bottom w:val="single" w:sz="2" w:space="4" w:color="BCE1E5" w:themeColor="accent2"/>
        <w:right w:val="single" w:sz="2" w:space="4" w:color="BCE1E5" w:themeColor="accent2"/>
      </w:pBdr>
      <w:shd w:val="clear" w:color="auto" w:fill="BCE1E5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3">
    <w:name w:val="heading 3"/>
    <w:basedOn w:val="a1"/>
    <w:next w:val="a1"/>
    <w:link w:val="30"/>
    <w:uiPriority w:val="1"/>
    <w:unhideWhenUsed/>
    <w:qFormat/>
    <w:pPr>
      <w:keepNext/>
      <w:keepLines/>
      <w:pBdr>
        <w:top w:val="single" w:sz="8" w:space="1" w:color="BCE1E5" w:themeColor="accent2"/>
        <w:left w:val="single" w:sz="8" w:space="4" w:color="BCE1E5" w:themeColor="accent2"/>
      </w:pBdr>
      <w:spacing w:before="240" w:after="60" w:line="240" w:lineRule="auto"/>
      <w:outlineLvl w:val="2"/>
    </w:pPr>
    <w:rPr>
      <w:caps/>
      <w:color w:val="1A495D" w:themeColor="accent1" w:themeShade="80"/>
      <w:sz w:val="22"/>
      <w:szCs w:val="22"/>
    </w:rPr>
  </w:style>
  <w:style w:type="paragraph" w:styleId="4">
    <w:name w:val="heading 4"/>
    <w:basedOn w:val="a1"/>
    <w:next w:val="a1"/>
    <w:link w:val="40"/>
    <w:uiPriority w:val="9"/>
    <w:unhideWhenUsed/>
    <w:qFormat/>
    <w:rsid w:val="002715DC"/>
    <w:pPr>
      <w:keepNext/>
      <w:spacing w:line="720" w:lineRule="auto"/>
      <w:outlineLvl w:val="3"/>
    </w:pPr>
    <w:rPr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註解方塊文字 字元"/>
    <w:basedOn w:val="a2"/>
    <w:link w:val="a5"/>
    <w:uiPriority w:val="99"/>
    <w:semiHidden/>
    <w:rPr>
      <w:rFonts w:ascii="Segoe UI" w:hAnsi="Segoe UI" w:cs="Segoe UI"/>
      <w:sz w:val="18"/>
      <w:szCs w:val="18"/>
    </w:rPr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next w:val="a1"/>
    <w:link w:val="a9"/>
    <w:uiPriority w:val="10"/>
    <w:qFormat/>
    <w:rsid w:val="002715DC"/>
    <w:pPr>
      <w:spacing w:before="0" w:line="240" w:lineRule="auto"/>
      <w:contextualSpacing/>
    </w:pPr>
    <w:rPr>
      <w:kern w:val="28"/>
      <w:sz w:val="72"/>
      <w:szCs w:val="72"/>
    </w:rPr>
  </w:style>
  <w:style w:type="character" w:customStyle="1" w:styleId="a9">
    <w:name w:val="標題 字元"/>
    <w:basedOn w:val="a2"/>
    <w:link w:val="a8"/>
    <w:uiPriority w:val="10"/>
    <w:rsid w:val="002715DC"/>
    <w:rPr>
      <w:rFonts w:ascii="Microsoft JhengHei UI" w:eastAsia="Microsoft JhengHei UI" w:hAnsi="Microsoft JhengHei UI" w:cs="Microsoft JhengHei UI"/>
      <w:kern w:val="28"/>
      <w:sz w:val="72"/>
      <w:szCs w:val="72"/>
    </w:rPr>
  </w:style>
  <w:style w:type="paragraph" w:customStyle="1" w:styleId="aa">
    <w:name w:val="連絡人資訊"/>
    <w:basedOn w:val="a1"/>
    <w:qFormat/>
    <w:pPr>
      <w:spacing w:before="0" w:line="300" w:lineRule="auto"/>
    </w:pPr>
    <w:rPr>
      <w:sz w:val="28"/>
      <w:szCs w:val="28"/>
    </w:rPr>
  </w:style>
  <w:style w:type="paragraph" w:styleId="ab">
    <w:name w:val="Body Text"/>
    <w:basedOn w:val="a1"/>
    <w:link w:val="ac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ac">
    <w:name w:val="本文 字元"/>
    <w:basedOn w:val="a2"/>
    <w:link w:val="ab"/>
    <w:uiPriority w:val="99"/>
    <w:rPr>
      <w:color w:val="FFFFFF" w:themeColor="background1"/>
    </w:rPr>
  </w:style>
  <w:style w:type="paragraph" w:styleId="ad">
    <w:name w:val="header"/>
    <w:basedOn w:val="a1"/>
    <w:link w:val="a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頁首 字元"/>
    <w:basedOn w:val="a2"/>
    <w:link w:val="ad"/>
    <w:uiPriority w:val="99"/>
  </w:style>
  <w:style w:type="paragraph" w:styleId="af">
    <w:name w:val="footer"/>
    <w:basedOn w:val="a1"/>
    <w:link w:val="af0"/>
    <w:uiPriority w:val="99"/>
    <w:unhideWhenUsed/>
    <w:pPr>
      <w:spacing w:before="0" w:line="240" w:lineRule="auto"/>
      <w:ind w:left="-720"/>
    </w:pPr>
  </w:style>
  <w:style w:type="character" w:customStyle="1" w:styleId="af0">
    <w:name w:val="頁尾 字元"/>
    <w:basedOn w:val="a2"/>
    <w:link w:val="af"/>
    <w:uiPriority w:val="99"/>
  </w:style>
  <w:style w:type="character" w:styleId="af1">
    <w:name w:val="page number"/>
    <w:basedOn w:val="a2"/>
    <w:uiPriority w:val="99"/>
    <w:unhideWhenUsed/>
    <w:rPr>
      <w:b/>
      <w:bCs/>
      <w:sz w:val="28"/>
      <w:szCs w:val="28"/>
    </w:rPr>
  </w:style>
  <w:style w:type="character" w:customStyle="1" w:styleId="10">
    <w:name w:val="標題 1 字元"/>
    <w:basedOn w:val="a2"/>
    <w:link w:val="1"/>
    <w:uiPriority w:val="1"/>
    <w:rsid w:val="002715DC"/>
    <w:rPr>
      <w:rFonts w:ascii="Microsoft JhengHei UI" w:eastAsia="Microsoft JhengHei UI" w:hAnsi="Microsoft JhengHei UI" w:cs="Microsoft JhengHei UI"/>
      <w:b/>
      <w:bCs/>
      <w:caps/>
      <w:color w:val="FFFFFF" w:themeColor="background1"/>
      <w:sz w:val="22"/>
      <w:szCs w:val="22"/>
      <w:shd w:val="clear" w:color="auto" w:fill="3494BA" w:themeFill="accent1"/>
    </w:rPr>
  </w:style>
  <w:style w:type="character" w:customStyle="1" w:styleId="20">
    <w:name w:val="標題 2 字元"/>
    <w:basedOn w:val="a2"/>
    <w:link w:val="2"/>
    <w:uiPriority w:val="1"/>
    <w:rPr>
      <w:caps/>
      <w:sz w:val="22"/>
      <w:szCs w:val="22"/>
      <w:shd w:val="clear" w:color="auto" w:fill="BCE1E5" w:themeFill="accent2"/>
    </w:rPr>
  </w:style>
  <w:style w:type="paragraph" w:styleId="a0">
    <w:name w:val="List Bullet"/>
    <w:basedOn w:val="a1"/>
    <w:uiPriority w:val="1"/>
    <w:qFormat/>
    <w:rsid w:val="003205DC"/>
    <w:pPr>
      <w:numPr>
        <w:numId w:val="1"/>
      </w:numPr>
      <w:spacing w:before="120"/>
      <w:ind w:left="0" w:hangingChars="108" w:hanging="215"/>
    </w:pPr>
    <w:rPr>
      <w:color w:val="373545" w:themeColor="text2"/>
    </w:rPr>
  </w:style>
  <w:style w:type="character" w:customStyle="1" w:styleId="30">
    <w:name w:val="標題 3 字元"/>
    <w:basedOn w:val="a2"/>
    <w:link w:val="3"/>
    <w:uiPriority w:val="1"/>
    <w:rPr>
      <w:caps/>
      <w:color w:val="1A495D" w:themeColor="accent1" w:themeShade="80"/>
      <w:sz w:val="22"/>
      <w:szCs w:val="22"/>
    </w:rPr>
  </w:style>
  <w:style w:type="paragraph" w:styleId="af2">
    <w:name w:val="Quote"/>
    <w:basedOn w:val="a1"/>
    <w:next w:val="a1"/>
    <w:link w:val="af3"/>
    <w:uiPriority w:val="2"/>
    <w:qFormat/>
    <w:pPr>
      <w:pBdr>
        <w:top w:val="single" w:sz="8" w:space="8" w:color="3A8D96" w:themeColor="accent2" w:themeShade="80"/>
        <w:left w:val="single" w:sz="8" w:space="8" w:color="3A8D96" w:themeColor="accent2" w:themeShade="80"/>
      </w:pBdr>
      <w:spacing w:after="80"/>
      <w:ind w:left="1440" w:right="1440"/>
    </w:pPr>
    <w:rPr>
      <w:i/>
      <w:iCs/>
      <w:color w:val="3A8D96" w:themeColor="accent2" w:themeShade="80"/>
    </w:rPr>
  </w:style>
  <w:style w:type="character" w:customStyle="1" w:styleId="af3">
    <w:name w:val="引文 字元"/>
    <w:basedOn w:val="a2"/>
    <w:link w:val="af2"/>
    <w:uiPriority w:val="2"/>
    <w:rPr>
      <w:i/>
      <w:iCs/>
      <w:color w:val="3A8D96" w:themeColor="accent2" w:themeShade="80"/>
    </w:rPr>
  </w:style>
  <w:style w:type="paragraph" w:styleId="af4">
    <w:name w:val="TOC Heading"/>
    <w:basedOn w:val="1"/>
    <w:next w:val="a1"/>
    <w:uiPriority w:val="39"/>
    <w:unhideWhenUsed/>
    <w:qFormat/>
    <w:pPr>
      <w:spacing w:before="240"/>
      <w:outlineLvl w:val="9"/>
    </w:pPr>
  </w:style>
  <w:style w:type="paragraph" w:styleId="a">
    <w:name w:val="List Number"/>
    <w:basedOn w:val="a1"/>
    <w:uiPriority w:val="2"/>
    <w:qFormat/>
    <w:rsid w:val="002715DC"/>
    <w:pPr>
      <w:numPr>
        <w:numId w:val="3"/>
      </w:numPr>
      <w:contextualSpacing/>
    </w:pPr>
  </w:style>
  <w:style w:type="character" w:customStyle="1" w:styleId="40">
    <w:name w:val="標題 4 字元"/>
    <w:basedOn w:val="a2"/>
    <w:link w:val="4"/>
    <w:uiPriority w:val="9"/>
    <w:rsid w:val="002715DC"/>
    <w:rPr>
      <w:rFonts w:ascii="Microsoft JhengHei UI" w:eastAsia="Microsoft JhengHei UI" w:hAnsi="Microsoft JhengHei UI" w:cs="Microsoft JhengHei UI"/>
      <w:sz w:val="36"/>
      <w:szCs w:val="36"/>
    </w:rPr>
  </w:style>
  <w:style w:type="paragraph" w:styleId="af5">
    <w:name w:val="No Spacing"/>
    <w:uiPriority w:val="99"/>
    <w:qFormat/>
    <w:rsid w:val="002715DC"/>
    <w:pPr>
      <w:spacing w:before="0" w:line="240" w:lineRule="auto"/>
    </w:pPr>
    <w:rPr>
      <w:rFonts w:ascii="Microsoft JhengHei UI" w:eastAsia="Microsoft JhengHei UI" w:hAnsi="Microsoft JhengHei UI" w:cs="Microsoft JhengHei UI"/>
    </w:rPr>
  </w:style>
  <w:style w:type="paragraph" w:styleId="11">
    <w:name w:val="toc 1"/>
    <w:basedOn w:val="a1"/>
    <w:next w:val="a1"/>
    <w:autoRedefine/>
    <w:uiPriority w:val="39"/>
    <w:unhideWhenUsed/>
    <w:rsid w:val="00A21FD7"/>
  </w:style>
  <w:style w:type="paragraph" w:styleId="21">
    <w:name w:val="toc 2"/>
    <w:basedOn w:val="a1"/>
    <w:next w:val="a1"/>
    <w:autoRedefine/>
    <w:uiPriority w:val="39"/>
    <w:unhideWhenUsed/>
    <w:rsid w:val="00A21FD7"/>
    <w:pPr>
      <w:ind w:leftChars="200" w:left="480"/>
    </w:pPr>
  </w:style>
  <w:style w:type="paragraph" w:styleId="31">
    <w:name w:val="toc 3"/>
    <w:basedOn w:val="a1"/>
    <w:next w:val="a1"/>
    <w:autoRedefine/>
    <w:uiPriority w:val="39"/>
    <w:unhideWhenUsed/>
    <w:rsid w:val="00A21FD7"/>
    <w:pPr>
      <w:ind w:leftChars="400" w:left="960"/>
    </w:pPr>
  </w:style>
  <w:style w:type="character" w:styleId="af6">
    <w:name w:val="Hyperlink"/>
    <w:basedOn w:val="a2"/>
    <w:uiPriority w:val="99"/>
    <w:unhideWhenUsed/>
    <w:rsid w:val="00A21FD7"/>
    <w:rPr>
      <w:color w:val="3A8D96" w:themeColor="hyperlink"/>
      <w:u w:val="single"/>
    </w:rPr>
  </w:style>
  <w:style w:type="paragraph" w:styleId="af7">
    <w:name w:val="List Paragraph"/>
    <w:basedOn w:val="a1"/>
    <w:uiPriority w:val="34"/>
    <w:unhideWhenUsed/>
    <w:qFormat/>
    <w:rsid w:val="00580656"/>
    <w:pPr>
      <w:ind w:leftChars="200" w:left="480"/>
    </w:pPr>
  </w:style>
  <w:style w:type="paragraph" w:styleId="Web">
    <w:name w:val="Normal (Web)"/>
    <w:basedOn w:val="a1"/>
    <w:uiPriority w:val="99"/>
    <w:unhideWhenUsed/>
    <w:rsid w:val="00093026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sz w:val="24"/>
      <w:szCs w:val="24"/>
    </w:rPr>
  </w:style>
  <w:style w:type="table" w:styleId="1-1">
    <w:name w:val="Grid Table 1 Light Accent 1"/>
    <w:basedOn w:val="a3"/>
    <w:uiPriority w:val="46"/>
    <w:rsid w:val="00603F24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8703">
          <w:marLeft w:val="60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tmp"/><Relationship Id="rId117" Type="http://schemas.openxmlformats.org/officeDocument/2006/relationships/hyperlink" Target="https://developers.google.com/maps/documentation/javascript/examples/directions-panel" TargetMode="External"/><Relationship Id="rId21" Type="http://schemas.openxmlformats.org/officeDocument/2006/relationships/image" Target="media/image11.jp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5.png"/><Relationship Id="rId68" Type="http://schemas.openxmlformats.org/officeDocument/2006/relationships/image" Target="media/image50.tmp"/><Relationship Id="rId84" Type="http://schemas.openxmlformats.org/officeDocument/2006/relationships/image" Target="media/image68.png"/><Relationship Id="rId89" Type="http://schemas.openxmlformats.org/officeDocument/2006/relationships/image" Target="media/image68.tmp"/><Relationship Id="rId112" Type="http://schemas.openxmlformats.org/officeDocument/2006/relationships/image" Target="media/image88.tmp"/><Relationship Id="rId16" Type="http://schemas.openxmlformats.org/officeDocument/2006/relationships/image" Target="media/image6.png"/><Relationship Id="rId107" Type="http://schemas.openxmlformats.org/officeDocument/2006/relationships/image" Target="media/image83.tmp"/><Relationship Id="rId11" Type="http://schemas.openxmlformats.org/officeDocument/2006/relationships/hyperlink" Target="%20https:/github.com/Brownies1201/iot_gas_weight" TargetMode="External"/><Relationship Id="rId32" Type="http://schemas.openxmlformats.org/officeDocument/2006/relationships/image" Target="media/image20.tmp"/><Relationship Id="rId37" Type="http://schemas.openxmlformats.org/officeDocument/2006/relationships/image" Target="media/image24.PNG"/><Relationship Id="rId53" Type="http://schemas.openxmlformats.org/officeDocument/2006/relationships/hyperlink" Target="https://bootstrap-datepicker.readthedocs.org/en/latest/" TargetMode="External"/><Relationship Id="rId58" Type="http://schemas.openxmlformats.org/officeDocument/2006/relationships/image" Target="media/image40.tmp"/><Relationship Id="rId74" Type="http://schemas.openxmlformats.org/officeDocument/2006/relationships/image" Target="media/image56.tmp"/><Relationship Id="rId79" Type="http://schemas.openxmlformats.org/officeDocument/2006/relationships/image" Target="media/image61.tmp"/><Relationship Id="rId102" Type="http://schemas.openxmlformats.org/officeDocument/2006/relationships/image" Target="media/image79.tmp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69.tmp"/><Relationship Id="rId95" Type="http://schemas.openxmlformats.org/officeDocument/2006/relationships/image" Target="media/image73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46.tmp"/><Relationship Id="rId69" Type="http://schemas.openxmlformats.org/officeDocument/2006/relationships/image" Target="media/image51.tmp"/><Relationship Id="rId113" Type="http://schemas.openxmlformats.org/officeDocument/2006/relationships/image" Target="media/image89.tmp"/><Relationship Id="rId118" Type="http://schemas.openxmlformats.org/officeDocument/2006/relationships/image" Target="media/image93.tmp"/><Relationship Id="rId80" Type="http://schemas.openxmlformats.org/officeDocument/2006/relationships/image" Target="media/image64.png"/><Relationship Id="rId85" Type="http://schemas.openxmlformats.org/officeDocument/2006/relationships/image" Target="media/image64.tmp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33" Type="http://schemas.openxmlformats.org/officeDocument/2006/relationships/hyperlink" Target="%20https:/www.apachefriends.org/zh_tw/index.html" TargetMode="External"/><Relationship Id="rId38" Type="http://schemas.openxmlformats.org/officeDocument/2006/relationships/image" Target="media/image25.PNG"/><Relationship Id="rId59" Type="http://schemas.openxmlformats.org/officeDocument/2006/relationships/image" Target="media/image41.tmp"/><Relationship Id="rId103" Type="http://schemas.openxmlformats.org/officeDocument/2006/relationships/image" Target="media/image80.tmp"/><Relationship Id="rId108" Type="http://schemas.openxmlformats.org/officeDocument/2006/relationships/image" Target="media/image84.tmp"/><Relationship Id="rId54" Type="http://schemas.openxmlformats.org/officeDocument/2006/relationships/image" Target="media/image36.tmp"/><Relationship Id="rId70" Type="http://schemas.openxmlformats.org/officeDocument/2006/relationships/image" Target="media/image52.tmp"/><Relationship Id="rId75" Type="http://schemas.openxmlformats.org/officeDocument/2006/relationships/image" Target="media/image57.tmp"/><Relationship Id="rId91" Type="http://schemas.openxmlformats.org/officeDocument/2006/relationships/hyperlink" Target="https://developers.google.com/maps/documentation/javascript/examples/map-geolocation" TargetMode="External"/><Relationship Id="rId96" Type="http://schemas.openxmlformats.org/officeDocument/2006/relationships/image" Target="media/image74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49" Type="http://schemas.openxmlformats.org/officeDocument/2006/relationships/hyperlink" Target="https://developers.google.com/maps/documentation/javascript/?hl=zh-tw" TargetMode="External"/><Relationship Id="rId114" Type="http://schemas.openxmlformats.org/officeDocument/2006/relationships/image" Target="media/image90.tmp"/><Relationship Id="rId119" Type="http://schemas.openxmlformats.org/officeDocument/2006/relationships/image" Target="media/image94.tmp"/><Relationship Id="rId44" Type="http://schemas.openxmlformats.org/officeDocument/2006/relationships/image" Target="media/image33.png"/><Relationship Id="rId60" Type="http://schemas.openxmlformats.org/officeDocument/2006/relationships/image" Target="media/image42.tmp"/><Relationship Id="rId65" Type="http://schemas.openxmlformats.org/officeDocument/2006/relationships/image" Target="media/image47.tmp"/><Relationship Id="rId81" Type="http://schemas.openxmlformats.org/officeDocument/2006/relationships/image" Target="media/image62.tmp"/><Relationship Id="rId86" Type="http://schemas.openxmlformats.org/officeDocument/2006/relationships/image" Target="media/image65.tmp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39" Type="http://schemas.openxmlformats.org/officeDocument/2006/relationships/image" Target="media/image26.PNG"/><Relationship Id="rId109" Type="http://schemas.openxmlformats.org/officeDocument/2006/relationships/image" Target="media/image85.tmp"/><Relationship Id="rId34" Type="http://schemas.openxmlformats.org/officeDocument/2006/relationships/image" Target="media/image21.PNG"/><Relationship Id="rId50" Type="http://schemas.openxmlformats.org/officeDocument/2006/relationships/hyperlink" Target="https://jquery.com/" TargetMode="External"/><Relationship Id="rId55" Type="http://schemas.openxmlformats.org/officeDocument/2006/relationships/image" Target="media/image37.tmp"/><Relationship Id="rId76" Type="http://schemas.openxmlformats.org/officeDocument/2006/relationships/image" Target="media/image58.tmp"/><Relationship Id="rId97" Type="http://schemas.openxmlformats.org/officeDocument/2006/relationships/hyperlink" Target="https://developers.google.com/maps/documentation/javascript/examples/infowindow-simple" TargetMode="External"/><Relationship Id="rId104" Type="http://schemas.openxmlformats.org/officeDocument/2006/relationships/image" Target="media/image81.tmp"/><Relationship Id="rId120" Type="http://schemas.openxmlformats.org/officeDocument/2006/relationships/image" Target="media/image95.tmp"/><Relationship Id="rId7" Type="http://schemas.openxmlformats.org/officeDocument/2006/relationships/footnotes" Target="footnotes.xml"/><Relationship Id="rId71" Type="http://schemas.openxmlformats.org/officeDocument/2006/relationships/image" Target="media/image53.tmp"/><Relationship Id="rId92" Type="http://schemas.openxmlformats.org/officeDocument/2006/relationships/image" Target="media/image70.tmp"/><Relationship Id="rId2" Type="http://schemas.openxmlformats.org/officeDocument/2006/relationships/customXml" Target="../customXml/item2.xml"/><Relationship Id="rId24" Type="http://schemas.openxmlformats.org/officeDocument/2006/relationships/image" Target="media/image14.tmp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48.tmp"/><Relationship Id="rId87" Type="http://schemas.openxmlformats.org/officeDocument/2006/relationships/image" Target="media/image66.tmp"/><Relationship Id="rId110" Type="http://schemas.openxmlformats.org/officeDocument/2006/relationships/image" Target="media/image86.tmp"/><Relationship Id="rId115" Type="http://schemas.openxmlformats.org/officeDocument/2006/relationships/image" Target="media/image91.tmp"/><Relationship Id="rId61" Type="http://schemas.openxmlformats.org/officeDocument/2006/relationships/image" Target="media/image43.png"/><Relationship Id="rId82" Type="http://schemas.openxmlformats.org/officeDocument/2006/relationships/image" Target="media/image66.png"/><Relationship Id="rId19" Type="http://schemas.openxmlformats.org/officeDocument/2006/relationships/image" Target="media/image9.jpeg"/><Relationship Id="rId14" Type="http://schemas.openxmlformats.org/officeDocument/2006/relationships/hyperlink" Target="https://www.apachefriends.org/zh_tw/index.html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56" Type="http://schemas.openxmlformats.org/officeDocument/2006/relationships/image" Target="media/image38.tmp"/><Relationship Id="rId77" Type="http://schemas.openxmlformats.org/officeDocument/2006/relationships/image" Target="media/image59.tmp"/><Relationship Id="rId100" Type="http://schemas.openxmlformats.org/officeDocument/2006/relationships/image" Target="media/image77.png"/><Relationship Id="rId105" Type="http://schemas.openxmlformats.org/officeDocument/2006/relationships/image" Target="media/image82.tmp"/><Relationship Id="rId8" Type="http://schemas.openxmlformats.org/officeDocument/2006/relationships/endnotes" Target="endnotes.xml"/><Relationship Id="rId51" Type="http://schemas.openxmlformats.org/officeDocument/2006/relationships/hyperlink" Target="http://www.highcharts.com/" TargetMode="External"/><Relationship Id="rId72" Type="http://schemas.openxmlformats.org/officeDocument/2006/relationships/image" Target="media/image54.tmp"/><Relationship Id="rId93" Type="http://schemas.openxmlformats.org/officeDocument/2006/relationships/image" Target="media/image71.tmp"/><Relationship Id="rId98" Type="http://schemas.openxmlformats.org/officeDocument/2006/relationships/image" Target="media/image75.tmp"/><Relationship Id="rId121" Type="http://schemas.openxmlformats.org/officeDocument/2006/relationships/footer" Target="footer1.xml"/><Relationship Id="rId3" Type="http://schemas.openxmlformats.org/officeDocument/2006/relationships/numbering" Target="numbering.xml"/><Relationship Id="rId25" Type="http://schemas.openxmlformats.org/officeDocument/2006/relationships/image" Target="media/image15.tmp"/><Relationship Id="rId46" Type="http://schemas.openxmlformats.org/officeDocument/2006/relationships/image" Target="media/image32.PNG"/><Relationship Id="rId67" Type="http://schemas.openxmlformats.org/officeDocument/2006/relationships/image" Target="media/image49.tmp"/><Relationship Id="rId116" Type="http://schemas.openxmlformats.org/officeDocument/2006/relationships/image" Target="media/image92.tmp"/><Relationship Id="rId20" Type="http://schemas.openxmlformats.org/officeDocument/2006/relationships/image" Target="media/image10.jpeg"/><Relationship Id="rId41" Type="http://schemas.openxmlformats.org/officeDocument/2006/relationships/image" Target="media/image28.PNG"/><Relationship Id="rId62" Type="http://schemas.openxmlformats.org/officeDocument/2006/relationships/image" Target="media/image44.png"/><Relationship Id="rId83" Type="http://schemas.openxmlformats.org/officeDocument/2006/relationships/image" Target="media/image63.tmp"/><Relationship Id="rId88" Type="http://schemas.openxmlformats.org/officeDocument/2006/relationships/image" Target="media/image67.tmp"/><Relationship Id="rId111" Type="http://schemas.openxmlformats.org/officeDocument/2006/relationships/image" Target="media/image87.tmp"/><Relationship Id="rId15" Type="http://schemas.openxmlformats.org/officeDocument/2006/relationships/image" Target="media/image5.png"/><Relationship Id="rId36" Type="http://schemas.openxmlformats.org/officeDocument/2006/relationships/image" Target="media/image23.PNG"/><Relationship Id="rId57" Type="http://schemas.openxmlformats.org/officeDocument/2006/relationships/image" Target="media/image39.tmp"/><Relationship Id="rId106" Type="http://schemas.openxmlformats.org/officeDocument/2006/relationships/image" Target="media/image88.png"/><Relationship Id="rId10" Type="http://schemas.openxmlformats.org/officeDocument/2006/relationships/image" Target="media/image2.png"/><Relationship Id="rId31" Type="http://schemas.openxmlformats.org/officeDocument/2006/relationships/image" Target="media/image19.tmp"/><Relationship Id="rId52" Type="http://schemas.openxmlformats.org/officeDocument/2006/relationships/hyperlink" Target="http://getbootstrap.com/" TargetMode="External"/><Relationship Id="rId73" Type="http://schemas.openxmlformats.org/officeDocument/2006/relationships/image" Target="media/image55.tmp"/><Relationship Id="rId78" Type="http://schemas.openxmlformats.org/officeDocument/2006/relationships/image" Target="media/image60.tmp"/><Relationship Id="rId94" Type="http://schemas.openxmlformats.org/officeDocument/2006/relationships/image" Target="media/image72.tmp"/><Relationship Id="rId99" Type="http://schemas.openxmlformats.org/officeDocument/2006/relationships/image" Target="media/image76.tmp"/><Relationship Id="rId101" Type="http://schemas.openxmlformats.org/officeDocument/2006/relationships/image" Target="media/image78.tmp"/><Relationship Id="rId1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28\StudentReport.dotx" TargetMode="External"/></Relationships>
</file>

<file path=word/theme/theme1.xml><?xml version="1.0" encoding="utf-8"?>
<a:theme xmlns:a="http://schemas.openxmlformats.org/drawingml/2006/main" name="Office Theme">
  <a:themeElements>
    <a:clrScheme name="自訂 3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BCE1E5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3A8D96"/>
      </a:hlink>
      <a:folHlink>
        <a:srgbClr val="578793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D0D2BE-34D5-4FDB-86D6-CBE55953E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1528</TotalTime>
  <Pages>38</Pages>
  <Words>1117</Words>
  <Characters>6372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syslab</dc:creator>
  <cp:keywords/>
  <cp:lastModifiedBy>syslab</cp:lastModifiedBy>
  <cp:revision>76</cp:revision>
  <cp:lastPrinted>2012-09-04T22:21:00Z</cp:lastPrinted>
  <dcterms:created xsi:type="dcterms:W3CDTF">2016-01-11T09:38:00Z</dcterms:created>
  <dcterms:modified xsi:type="dcterms:W3CDTF">2016-01-13T11:11:00Z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